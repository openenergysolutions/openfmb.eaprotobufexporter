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5E538" w14:textId="2DE110DA" w:rsidR="00400A50" w:rsidRDefault="007D36A9" w:rsidP="000F527C">
      <w:pPr>
        <w:pStyle w:val="Single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Enterprise Architect to Protocol Buffer Exporter</w:t>
      </w:r>
      <w:r w:rsidR="008152C5">
        <w:rPr>
          <w:b/>
          <w:sz w:val="52"/>
          <w:szCs w:val="52"/>
        </w:rPr>
        <w:t xml:space="preserve"> </w:t>
      </w:r>
      <w:r w:rsidR="00477654">
        <w:rPr>
          <w:b/>
          <w:sz w:val="52"/>
          <w:szCs w:val="52"/>
        </w:rPr>
        <w:t>User’s Guide</w:t>
      </w:r>
    </w:p>
    <w:p w14:paraId="7D078F19" w14:textId="77777777" w:rsidR="00D81BFA" w:rsidRDefault="00D81BFA" w:rsidP="00FE7C0B"/>
    <w:p w14:paraId="2609B8A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DFDC132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6AE995E5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1E286043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0E01BDBD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3D8B581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BB7F865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3BC10F23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86E8063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42404B87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379E53BC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4FFF170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08236F8B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27ACE9C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4C55097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5590F6A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4B15901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2B0732C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63F49E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5032AD6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58F409C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13AE9DF4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2CEE681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11C1B03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3E452811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E1EF62E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04D7330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4F590CE4" w14:textId="77777777" w:rsidR="00464A9D" w:rsidRPr="00F348D3" w:rsidRDefault="00464A9D" w:rsidP="00551F8A">
      <w:pPr>
        <w:tabs>
          <w:tab w:val="clear" w:pos="180"/>
          <w:tab w:val="clear" w:pos="720"/>
        </w:tabs>
        <w:spacing w:after="80"/>
        <w:ind w:right="562"/>
        <w:rPr>
          <w:rFonts w:ascii="Helvetica" w:hAnsi="Helvetica"/>
          <w:b/>
          <w:sz w:val="18"/>
        </w:rPr>
      </w:pPr>
    </w:p>
    <w:p w14:paraId="2A6A26C6" w14:textId="33ED956B" w:rsidR="00551F8A" w:rsidRPr="003D45A9" w:rsidRDefault="00551F8A" w:rsidP="00551F8A">
      <w:pPr>
        <w:rPr>
          <w:rFonts w:ascii="Helvetica" w:hAnsi="Helvetica"/>
          <w:caps/>
          <w:sz w:val="18"/>
        </w:rPr>
      </w:pPr>
      <w:bookmarkStart w:id="0" w:name="_Hlk521500267"/>
      <w:r w:rsidRPr="003D45A9">
        <w:rPr>
          <w:rFonts w:ascii="Helvetica" w:hAnsi="Helvetica"/>
          <w:caps/>
          <w:sz w:val="18"/>
        </w:rPr>
        <w:t>Copyright 2017</w:t>
      </w:r>
      <w:r w:rsidR="00CF6E15">
        <w:rPr>
          <w:rFonts w:ascii="Helvetica" w:hAnsi="Helvetica"/>
          <w:caps/>
          <w:sz w:val="18"/>
        </w:rPr>
        <w:t xml:space="preserve"> - 2018</w:t>
      </w:r>
      <w:r w:rsidRPr="003D45A9">
        <w:rPr>
          <w:rFonts w:ascii="Helvetica" w:hAnsi="Helvetica"/>
          <w:caps/>
          <w:sz w:val="18"/>
        </w:rPr>
        <w:t xml:space="preserve"> Duke Energy Corporation and Open Energy Solutions, Inc.</w:t>
      </w:r>
    </w:p>
    <w:p w14:paraId="455E4B14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</w:p>
    <w:p w14:paraId="4D730D3D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Licensed under the Apache License, Version 2.0 (the "License");</w:t>
      </w:r>
    </w:p>
    <w:p w14:paraId="51CFC83B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you may not use this file except in compliance with the License.</w:t>
      </w:r>
    </w:p>
    <w:p w14:paraId="2B416EEE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You may obtain a copy of the License at</w:t>
      </w:r>
    </w:p>
    <w:p w14:paraId="08495EBB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</w:p>
    <w:p w14:paraId="01C3DD3E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http://www.apache.org/licenses/LICENSE-2.0</w:t>
      </w:r>
    </w:p>
    <w:p w14:paraId="520B3491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</w:p>
    <w:p w14:paraId="12EC7C7E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Unless required by applicable law or agreed to in writing, software</w:t>
      </w:r>
    </w:p>
    <w:p w14:paraId="1570A1C7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distributed under the License is distributed on an "AS IS" BASIS,</w:t>
      </w:r>
    </w:p>
    <w:p w14:paraId="1CFB0505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WITHOUT WARRANTIES OR CONDITIONS OF ANY KIND, either express or implied.</w:t>
      </w:r>
    </w:p>
    <w:p w14:paraId="64FC4D5B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See the License for the specific language governing permissions and</w:t>
      </w:r>
    </w:p>
    <w:p w14:paraId="3E309345" w14:textId="77777777" w:rsidR="00551F8A" w:rsidRDefault="00551F8A" w:rsidP="00551F8A">
      <w:r w:rsidRPr="003D45A9">
        <w:rPr>
          <w:rFonts w:ascii="Helvetica" w:hAnsi="Helvetica"/>
          <w:caps/>
          <w:sz w:val="18"/>
        </w:rPr>
        <w:t>limitations under the License.</w:t>
      </w:r>
    </w:p>
    <w:p w14:paraId="03C40664" w14:textId="77777777" w:rsidR="00D81BFA" w:rsidRDefault="00D81BFA" w:rsidP="00D81BFA">
      <w:r>
        <w:lastRenderedPageBreak/>
        <w:t>Change Log: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"/>
        <w:gridCol w:w="1156"/>
        <w:gridCol w:w="801"/>
        <w:gridCol w:w="6376"/>
      </w:tblGrid>
      <w:tr w:rsidR="00D81BFA" w:rsidRPr="00151B28" w14:paraId="233F7F74" w14:textId="77777777" w:rsidTr="007D36A9">
        <w:tc>
          <w:tcPr>
            <w:tcW w:w="1017" w:type="dxa"/>
            <w:shd w:val="clear" w:color="auto" w:fill="D9D9D9" w:themeFill="background1" w:themeFillShade="D9"/>
          </w:tcPr>
          <w:p w14:paraId="1235EAEB" w14:textId="77777777" w:rsidR="00D81BFA" w:rsidRPr="00151B28" w:rsidRDefault="00D81BFA" w:rsidP="00151B28">
            <w:pPr>
              <w:spacing w:before="60" w:after="60"/>
              <w:rPr>
                <w:b/>
                <w:sz w:val="16"/>
                <w:szCs w:val="16"/>
              </w:rPr>
            </w:pPr>
            <w:r w:rsidRPr="00151B28">
              <w:rPr>
                <w:b/>
                <w:sz w:val="16"/>
                <w:szCs w:val="16"/>
              </w:rPr>
              <w:t>Date</w:t>
            </w:r>
          </w:p>
        </w:tc>
        <w:tc>
          <w:tcPr>
            <w:tcW w:w="1156" w:type="dxa"/>
            <w:shd w:val="clear" w:color="auto" w:fill="D9D9D9" w:themeFill="background1" w:themeFillShade="D9"/>
          </w:tcPr>
          <w:p w14:paraId="398202E0" w14:textId="77777777" w:rsidR="00D81BFA" w:rsidRPr="00151B28" w:rsidRDefault="00D81BFA" w:rsidP="00151B28">
            <w:pPr>
              <w:spacing w:before="60" w:after="60"/>
              <w:rPr>
                <w:b/>
                <w:sz w:val="16"/>
                <w:szCs w:val="16"/>
              </w:rPr>
            </w:pPr>
            <w:r w:rsidRPr="00151B28">
              <w:rPr>
                <w:b/>
                <w:sz w:val="16"/>
                <w:szCs w:val="16"/>
              </w:rPr>
              <w:t>Version</w:t>
            </w:r>
          </w:p>
        </w:tc>
        <w:tc>
          <w:tcPr>
            <w:tcW w:w="801" w:type="dxa"/>
            <w:shd w:val="clear" w:color="auto" w:fill="D9D9D9" w:themeFill="background1" w:themeFillShade="D9"/>
          </w:tcPr>
          <w:p w14:paraId="4BB52C7B" w14:textId="77777777" w:rsidR="00D81BFA" w:rsidRPr="00151B28" w:rsidRDefault="00D81BFA" w:rsidP="00151B28">
            <w:pPr>
              <w:spacing w:before="60" w:after="60"/>
              <w:rPr>
                <w:b/>
                <w:sz w:val="16"/>
                <w:szCs w:val="16"/>
              </w:rPr>
            </w:pPr>
            <w:r w:rsidRPr="00151B28">
              <w:rPr>
                <w:b/>
                <w:sz w:val="16"/>
                <w:szCs w:val="16"/>
              </w:rPr>
              <w:t>Who</w:t>
            </w:r>
          </w:p>
        </w:tc>
        <w:tc>
          <w:tcPr>
            <w:tcW w:w="6376" w:type="dxa"/>
            <w:shd w:val="clear" w:color="auto" w:fill="D9D9D9" w:themeFill="background1" w:themeFillShade="D9"/>
          </w:tcPr>
          <w:p w14:paraId="0078541D" w14:textId="77777777" w:rsidR="00D81BFA" w:rsidRPr="00151B28" w:rsidRDefault="00D81BFA" w:rsidP="00151B28">
            <w:pPr>
              <w:spacing w:before="60" w:after="60"/>
              <w:rPr>
                <w:b/>
                <w:sz w:val="16"/>
                <w:szCs w:val="16"/>
              </w:rPr>
            </w:pPr>
            <w:r w:rsidRPr="00151B28">
              <w:rPr>
                <w:b/>
                <w:sz w:val="16"/>
                <w:szCs w:val="16"/>
              </w:rPr>
              <w:t>Comment</w:t>
            </w:r>
          </w:p>
        </w:tc>
      </w:tr>
      <w:tr w:rsidR="00D81BFA" w14:paraId="54D79BA3" w14:textId="77777777" w:rsidTr="007D36A9">
        <w:tc>
          <w:tcPr>
            <w:tcW w:w="1017" w:type="dxa"/>
          </w:tcPr>
          <w:p w14:paraId="56095158" w14:textId="77777777" w:rsidR="00D81BFA" w:rsidRPr="00D81BFA" w:rsidRDefault="00CF07EE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</w:t>
            </w:r>
            <w:r w:rsidR="006A0A25">
              <w:rPr>
                <w:sz w:val="16"/>
                <w:szCs w:val="16"/>
              </w:rPr>
              <w:t>/</w:t>
            </w:r>
            <w:r w:rsidR="007D36A9">
              <w:rPr>
                <w:sz w:val="16"/>
                <w:szCs w:val="16"/>
              </w:rPr>
              <w:t>12</w:t>
            </w:r>
            <w:r w:rsidR="006A0A25">
              <w:rPr>
                <w:sz w:val="16"/>
                <w:szCs w:val="16"/>
              </w:rPr>
              <w:t>/20</w:t>
            </w:r>
            <w:r w:rsidR="00B5391B">
              <w:rPr>
                <w:sz w:val="16"/>
                <w:szCs w:val="16"/>
              </w:rPr>
              <w:t>1</w:t>
            </w:r>
            <w:r w:rsidR="007D36A9">
              <w:rPr>
                <w:sz w:val="16"/>
                <w:szCs w:val="16"/>
              </w:rPr>
              <w:t>8</w:t>
            </w:r>
          </w:p>
        </w:tc>
        <w:tc>
          <w:tcPr>
            <w:tcW w:w="1156" w:type="dxa"/>
          </w:tcPr>
          <w:p w14:paraId="3E8277E5" w14:textId="77777777" w:rsidR="00D81BFA" w:rsidRPr="00D81BFA" w:rsidRDefault="006A0A25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</w:t>
            </w:r>
          </w:p>
        </w:tc>
        <w:tc>
          <w:tcPr>
            <w:tcW w:w="801" w:type="dxa"/>
          </w:tcPr>
          <w:p w14:paraId="2E3E62F6" w14:textId="77777777" w:rsidR="00D81BFA" w:rsidRPr="00D81BFA" w:rsidRDefault="007D36A9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LSC</w:t>
            </w:r>
          </w:p>
        </w:tc>
        <w:tc>
          <w:tcPr>
            <w:tcW w:w="6376" w:type="dxa"/>
          </w:tcPr>
          <w:p w14:paraId="2A6737E2" w14:textId="77777777" w:rsidR="00D81BFA" w:rsidRPr="00D81BFA" w:rsidRDefault="006A0A25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 Draft</w:t>
            </w:r>
          </w:p>
        </w:tc>
      </w:tr>
      <w:tr w:rsidR="0079179C" w14:paraId="0B0C75F0" w14:textId="77777777" w:rsidTr="007D36A9">
        <w:tc>
          <w:tcPr>
            <w:tcW w:w="1017" w:type="dxa"/>
          </w:tcPr>
          <w:p w14:paraId="16FFEF93" w14:textId="20EB32C4" w:rsidR="0079179C" w:rsidRDefault="0079179C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08/08/2018</w:t>
            </w:r>
          </w:p>
        </w:tc>
        <w:tc>
          <w:tcPr>
            <w:tcW w:w="1156" w:type="dxa"/>
          </w:tcPr>
          <w:p w14:paraId="73969897" w14:textId="08FFCEFA" w:rsidR="0079179C" w:rsidRDefault="0079179C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801" w:type="dxa"/>
          </w:tcPr>
          <w:p w14:paraId="7368CFEA" w14:textId="084E34D8" w:rsidR="0079179C" w:rsidRDefault="0079179C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LSC</w:t>
            </w:r>
          </w:p>
        </w:tc>
        <w:tc>
          <w:tcPr>
            <w:tcW w:w="6376" w:type="dxa"/>
          </w:tcPr>
          <w:p w14:paraId="16FD35FA" w14:textId="69B0CA33" w:rsidR="0079179C" w:rsidRDefault="0079179C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 Release</w:t>
            </w:r>
          </w:p>
        </w:tc>
      </w:tr>
      <w:tr w:rsidR="00CF6E15" w14:paraId="64DD2F08" w14:textId="77777777" w:rsidTr="007D36A9">
        <w:tc>
          <w:tcPr>
            <w:tcW w:w="1017" w:type="dxa"/>
          </w:tcPr>
          <w:p w14:paraId="721F8874" w14:textId="14623C00" w:rsidR="00CF6E15" w:rsidRDefault="00CF6E15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12/12/2018</w:t>
            </w:r>
          </w:p>
        </w:tc>
        <w:tc>
          <w:tcPr>
            <w:tcW w:w="1156" w:type="dxa"/>
          </w:tcPr>
          <w:p w14:paraId="3EC2BAC2" w14:textId="77777777" w:rsidR="00CF6E15" w:rsidRDefault="00CF6E15" w:rsidP="00151B28">
            <w:pPr>
              <w:spacing w:before="60" w:after="60"/>
              <w:rPr>
                <w:sz w:val="16"/>
                <w:szCs w:val="16"/>
              </w:rPr>
            </w:pPr>
          </w:p>
        </w:tc>
        <w:tc>
          <w:tcPr>
            <w:tcW w:w="801" w:type="dxa"/>
          </w:tcPr>
          <w:p w14:paraId="4F837E9D" w14:textId="77777777" w:rsidR="00CF6E15" w:rsidRDefault="00CF6E15" w:rsidP="00151B28">
            <w:pPr>
              <w:spacing w:before="60" w:after="60"/>
              <w:rPr>
                <w:sz w:val="16"/>
                <w:szCs w:val="16"/>
              </w:rPr>
            </w:pPr>
          </w:p>
        </w:tc>
        <w:tc>
          <w:tcPr>
            <w:tcW w:w="6376" w:type="dxa"/>
          </w:tcPr>
          <w:p w14:paraId="029D3A96" w14:textId="77777777" w:rsidR="00CF6E15" w:rsidRDefault="00CF6E15" w:rsidP="00151B28">
            <w:pPr>
              <w:spacing w:before="60" w:after="60"/>
              <w:rPr>
                <w:sz w:val="16"/>
                <w:szCs w:val="16"/>
              </w:rPr>
            </w:pPr>
          </w:p>
        </w:tc>
      </w:tr>
      <w:bookmarkEnd w:id="0"/>
    </w:tbl>
    <w:p w14:paraId="6E7AA171" w14:textId="77777777" w:rsidR="00D81BFA" w:rsidRDefault="00D81BFA" w:rsidP="00D81BFA"/>
    <w:p w14:paraId="71905519" w14:textId="77777777" w:rsidR="00D81BFA" w:rsidRDefault="00D81BFA" w:rsidP="00FE7C0B">
      <w:r>
        <w:br w:type="page"/>
      </w:r>
    </w:p>
    <w:sdt>
      <w:sdtPr>
        <w:rPr>
          <w:rFonts w:cs="Times New Roman"/>
          <w:b w:val="0"/>
          <w:bCs w:val="0"/>
          <w:kern w:val="0"/>
          <w:sz w:val="22"/>
          <w:szCs w:val="20"/>
        </w:rPr>
        <w:id w:val="-7420248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1D9365" w14:textId="75827C09" w:rsidR="00D81BFA" w:rsidRDefault="00D81BFA" w:rsidP="00472859">
          <w:pPr>
            <w:pStyle w:val="Heading1"/>
            <w:numPr>
              <w:ilvl w:val="0"/>
              <w:numId w:val="0"/>
            </w:numPr>
            <w:ind w:left="432"/>
          </w:pPr>
        </w:p>
        <w:p w14:paraId="4C02F327" w14:textId="77777777" w:rsidR="00824B8E" w:rsidRDefault="00D81BF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374590" w:history="1">
            <w:r w:rsidR="00824B8E" w:rsidRPr="0088676E">
              <w:rPr>
                <w:rStyle w:val="Hyperlink"/>
                <w:noProof/>
              </w:rPr>
              <w:t>1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Overview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_Toc532374590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4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28370B97" w14:textId="77777777" w:rsidR="00824B8E" w:rsidRDefault="006A45F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591" w:history="1">
            <w:r w:rsidR="00824B8E" w:rsidRPr="0088676E">
              <w:rPr>
                <w:rStyle w:val="Hyperlink"/>
                <w:noProof/>
              </w:rPr>
              <w:t>2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Installation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_Toc532374591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5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62C47353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592" w:history="1">
            <w:r w:rsidR="00824B8E" w:rsidRPr="0088676E">
              <w:rPr>
                <w:rStyle w:val="Hyperlink"/>
                <w:noProof/>
              </w:rPr>
              <w:t>2.1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Windows Installer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_Toc532374592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5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25891E55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593" w:history="1">
            <w:r w:rsidR="00824B8E" w:rsidRPr="0088676E">
              <w:rPr>
                <w:rStyle w:val="Hyperlink"/>
                <w:noProof/>
              </w:rPr>
              <w:t>2.2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Manual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_Toc532374593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8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185D5AEE" w14:textId="77777777" w:rsidR="00824B8E" w:rsidRDefault="006A45F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594" w:history="1">
            <w:r w:rsidR="00824B8E" w:rsidRPr="0088676E">
              <w:rPr>
                <w:rStyle w:val="Hyperlink"/>
                <w:noProof/>
              </w:rPr>
              <w:t>3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Running the Enterprise Architect to Protobuf Exporter Add-In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_Toc532374594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10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50760AD7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595" w:history="1">
            <w:r w:rsidR="00824B8E" w:rsidRPr="0088676E">
              <w:rPr>
                <w:rStyle w:val="Hyperlink"/>
                <w:noProof/>
              </w:rPr>
              <w:t>3.1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Start Enterprise Architect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_Toc532374595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10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5B8AC4A7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596" w:history="1">
            <w:r w:rsidR="00824B8E" w:rsidRPr="0088676E">
              <w:rPr>
                <w:rStyle w:val="Hyperlink"/>
                <w:noProof/>
              </w:rPr>
              <w:t>3.2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Run the Enterprise Architect to Protobuf Exporter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_Toc532374596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12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75A71FBE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597" w:history="1">
            <w:r w:rsidR="00824B8E" w:rsidRPr="0088676E">
              <w:rPr>
                <w:rStyle w:val="Hyperlink"/>
                <w:noProof/>
              </w:rPr>
              <w:t>3.3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Generate Protobuf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_Toc532374597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16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2779BD80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598" w:history="1">
            <w:r w:rsidR="00824B8E" w:rsidRPr="0088676E">
              <w:rPr>
                <w:rStyle w:val="Hyperlink"/>
                <w:noProof/>
              </w:rPr>
              <w:t>3.4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Errors During Generate Protobuf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_Toc532374598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17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0467AC8C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599" w:history="1">
            <w:r w:rsidR="00824B8E" w:rsidRPr="0088676E">
              <w:rPr>
                <w:rStyle w:val="Hyperlink"/>
                <w:noProof/>
              </w:rPr>
              <w:t>3.5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Save Protobuf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_Toc532374599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18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1853308F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00" w:history="1">
            <w:r w:rsidR="00824B8E" w:rsidRPr="0088676E">
              <w:rPr>
                <w:rStyle w:val="Hyperlink"/>
                <w:noProof/>
              </w:rPr>
              <w:t>3.6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Enterprise Architect to Protobuf Exporter Add-In About Menu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_Toc532374600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19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4A7A8C2E" w14:textId="77777777" w:rsidR="00824B8E" w:rsidRDefault="006A45F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01" w:history="1">
            <w:r w:rsidR="00824B8E" w:rsidRPr="0088676E">
              <w:rPr>
                <w:rStyle w:val="Hyperlink"/>
                <w:noProof/>
              </w:rPr>
              <w:t>4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Writing OpenFMB Profiles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_Toc532374601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20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5A609D52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02" w:history="1">
            <w:r w:rsidR="00824B8E" w:rsidRPr="0088676E">
              <w:rPr>
                <w:rStyle w:val="Hyperlink"/>
                <w:noProof/>
              </w:rPr>
              <w:t>4.1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What is UML tagged value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_Toc532374602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20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4780401C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03" w:history="1">
            <w:r w:rsidR="00824B8E" w:rsidRPr="0088676E">
              <w:rPr>
                <w:rStyle w:val="Hyperlink"/>
                <w:noProof/>
              </w:rPr>
              <w:t>4.2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Pre-defined tags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_Toc532374603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20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1E284C8A" w14:textId="77777777" w:rsidR="00824B8E" w:rsidRDefault="006A45F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04" w:history="1">
            <w:r w:rsidR="00824B8E" w:rsidRPr="0088676E">
              <w:rPr>
                <w:rStyle w:val="Hyperlink"/>
                <w:noProof/>
              </w:rPr>
              <w:t>4.3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How to add UML tags: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_Toc532374604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21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0B0CFFDC" w14:textId="77777777" w:rsidR="00824B8E" w:rsidRDefault="006A45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05" w:history="1">
            <w:r w:rsidR="00824B8E" w:rsidRPr="0088676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Package level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_Toc532374605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21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0CC05778" w14:textId="77777777" w:rsidR="00824B8E" w:rsidRDefault="006A45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06" w:history="1">
            <w:r w:rsidR="00824B8E" w:rsidRPr="0088676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Class &amp; association level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_Toc532374606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22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49E84114" w14:textId="77777777" w:rsidR="00824B8E" w:rsidRDefault="006A45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07" w:history="1">
            <w:r w:rsidR="00824B8E" w:rsidRPr="0088676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4.3.3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Steps to add a tagged value for Generalization: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_Toc532374607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23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6E1575BA" w14:textId="77777777" w:rsidR="00824B8E" w:rsidRDefault="006A45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08" w:history="1">
            <w:r w:rsidR="00824B8E" w:rsidRPr="0088676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4.3.4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Steps to add a tagged value for attribute: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_Toc532374608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23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48525C20" w14:textId="77777777" w:rsidR="00824B8E" w:rsidRDefault="006A45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09" w:history="1">
            <w:r w:rsidR="00824B8E" w:rsidRPr="0088676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4.3.5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Steps to add a tagged value for association: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_Toc532374609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24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1AA525B2" w14:textId="77777777" w:rsidR="00824B8E" w:rsidRDefault="006A45F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2374610" w:history="1">
            <w:r w:rsidR="00824B8E" w:rsidRPr="0088676E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4.3.6</w:t>
            </w:r>
            <w:r w:rsidR="00824B8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24B8E" w:rsidRPr="0088676E">
              <w:rPr>
                <w:rStyle w:val="Hyperlink"/>
                <w:noProof/>
              </w:rPr>
              <w:t>Top Package Level</w:t>
            </w:r>
            <w:r w:rsidR="00824B8E">
              <w:rPr>
                <w:noProof/>
                <w:webHidden/>
              </w:rPr>
              <w:tab/>
            </w:r>
            <w:r w:rsidR="00824B8E">
              <w:rPr>
                <w:noProof/>
                <w:webHidden/>
              </w:rPr>
              <w:fldChar w:fldCharType="begin"/>
            </w:r>
            <w:r w:rsidR="00824B8E">
              <w:rPr>
                <w:noProof/>
                <w:webHidden/>
              </w:rPr>
              <w:instrText xml:space="preserve"> PAGEREF _Toc532374610 \h </w:instrText>
            </w:r>
            <w:r w:rsidR="00824B8E">
              <w:rPr>
                <w:noProof/>
                <w:webHidden/>
              </w:rPr>
            </w:r>
            <w:r w:rsidR="00824B8E">
              <w:rPr>
                <w:noProof/>
                <w:webHidden/>
              </w:rPr>
              <w:fldChar w:fldCharType="separate"/>
            </w:r>
            <w:r w:rsidR="00824B8E">
              <w:rPr>
                <w:noProof/>
                <w:webHidden/>
              </w:rPr>
              <w:t>24</w:t>
            </w:r>
            <w:r w:rsidR="00824B8E">
              <w:rPr>
                <w:noProof/>
                <w:webHidden/>
              </w:rPr>
              <w:fldChar w:fldCharType="end"/>
            </w:r>
          </w:hyperlink>
        </w:p>
        <w:p w14:paraId="65F07207" w14:textId="791AF179" w:rsidR="00D81BFA" w:rsidRDefault="00D81BFA">
          <w:r>
            <w:rPr>
              <w:b/>
              <w:bCs/>
              <w:noProof/>
            </w:rPr>
            <w:fldChar w:fldCharType="end"/>
          </w:r>
        </w:p>
      </w:sdtContent>
    </w:sdt>
    <w:p w14:paraId="54537459" w14:textId="77777777" w:rsidR="00CF07EE" w:rsidRDefault="00B5391B" w:rsidP="00472859">
      <w:pPr>
        <w:pStyle w:val="Heading1"/>
      </w:pPr>
      <w:r>
        <w:br w:type="page"/>
      </w:r>
      <w:bookmarkStart w:id="1" w:name="_Toc532374590"/>
      <w:r w:rsidR="00CF07EE">
        <w:lastRenderedPageBreak/>
        <w:t>Overview</w:t>
      </w:r>
      <w:bookmarkEnd w:id="1"/>
    </w:p>
    <w:p w14:paraId="03EE7CC0" w14:textId="25F5AF8A" w:rsidR="00A93E38" w:rsidRDefault="00CF07EE" w:rsidP="000D678E">
      <w:bookmarkStart w:id="2" w:name="_Hlk513023970"/>
      <w:r>
        <w:t xml:space="preserve">The </w:t>
      </w:r>
      <w:r w:rsidR="000D678E">
        <w:t>Enterprise Architect to Protocol Buffer</w:t>
      </w:r>
      <w:r w:rsidR="00CA19E7">
        <w:t xml:space="preserve"> (</w:t>
      </w:r>
      <w:proofErr w:type="spellStart"/>
      <w:r w:rsidR="00CA19E7">
        <w:t>Proto</w:t>
      </w:r>
      <w:r w:rsidR="005E0625">
        <w:t>b</w:t>
      </w:r>
      <w:r w:rsidR="00CA19E7">
        <w:t>uf</w:t>
      </w:r>
      <w:proofErr w:type="spellEnd"/>
      <w:r w:rsidR="00CA19E7">
        <w:t>)</w:t>
      </w:r>
      <w:r w:rsidR="000D678E">
        <w:t xml:space="preserve"> Exporter utilize</w:t>
      </w:r>
      <w:r w:rsidR="00CD627E">
        <w:t>s</w:t>
      </w:r>
      <w:r w:rsidR="000D678E">
        <w:t xml:space="preserve"> the Enterprise Architect Add-In facility to provide a new menu </w:t>
      </w:r>
      <w:r w:rsidR="00CD627E">
        <w:t>that</w:t>
      </w:r>
      <w:r w:rsidR="000D678E">
        <w:t xml:space="preserve"> </w:t>
      </w:r>
      <w:r w:rsidR="00A93E38">
        <w:t>al</w:t>
      </w:r>
      <w:r w:rsidR="00CD627E">
        <w:t xml:space="preserve">lows users to convert an </w:t>
      </w:r>
      <w:proofErr w:type="spellStart"/>
      <w:r w:rsidR="00CD627E">
        <w:t>OpenFMB</w:t>
      </w:r>
      <w:proofErr w:type="spellEnd"/>
      <w:r w:rsidR="00CD627E">
        <w:t xml:space="preserve"> UML model into Protocol Buffer definition</w:t>
      </w:r>
      <w:r w:rsidR="00A93E38">
        <w:t xml:space="preserve"> files.</w:t>
      </w:r>
      <w:bookmarkEnd w:id="2"/>
    </w:p>
    <w:p w14:paraId="7B9438E5" w14:textId="0057AABF" w:rsidR="00472859" w:rsidRDefault="00472859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34BB8F57" w14:textId="02D6E4CF" w:rsidR="00CF07EE" w:rsidRDefault="009C42A9" w:rsidP="00472859">
      <w:pPr>
        <w:pStyle w:val="Heading1"/>
      </w:pPr>
      <w:bookmarkStart w:id="3" w:name="_Toc532374591"/>
      <w:r>
        <w:lastRenderedPageBreak/>
        <w:t>Installation</w:t>
      </w:r>
      <w:bookmarkEnd w:id="3"/>
    </w:p>
    <w:p w14:paraId="04B53C77" w14:textId="2F989A33" w:rsidR="00006222" w:rsidRDefault="00293F4C" w:rsidP="00293F4C">
      <w:pPr>
        <w:pStyle w:val="Heading2"/>
      </w:pPr>
      <w:bookmarkStart w:id="4" w:name="_Toc532374592"/>
      <w:r>
        <w:t>Windows Installer</w:t>
      </w:r>
      <w:bookmarkEnd w:id="4"/>
    </w:p>
    <w:p w14:paraId="5C6F2984" w14:textId="0F768783" w:rsidR="00293F4C" w:rsidRPr="00006222" w:rsidRDefault="00293F4C" w:rsidP="00006222">
      <w:pPr>
        <w:tabs>
          <w:tab w:val="clear" w:pos="180"/>
          <w:tab w:val="clear" w:pos="720"/>
        </w:tabs>
        <w:spacing w:before="0" w:after="0"/>
        <w:rPr>
          <w:rFonts w:cs="Arial"/>
          <w:b/>
          <w:bCs/>
          <w:iCs/>
          <w:sz w:val="28"/>
          <w:szCs w:val="28"/>
        </w:rPr>
      </w:pPr>
    </w:p>
    <w:p w14:paraId="3026CE2E" w14:textId="7A072014" w:rsidR="0025511F" w:rsidRDefault="0025511F" w:rsidP="0025511F">
      <w:pPr>
        <w:pStyle w:val="ListParagraph"/>
        <w:numPr>
          <w:ilvl w:val="0"/>
          <w:numId w:val="14"/>
        </w:numPr>
      </w:pPr>
      <w:r>
        <w:t>Run “protobuf3_ea_extension-installer-1.1.exe” as Administrator</w:t>
      </w:r>
      <w:r w:rsidR="00B56B39">
        <w:t xml:space="preserve"> to bring up “InstallShield Pro 2018”</w:t>
      </w:r>
    </w:p>
    <w:p w14:paraId="3F55406A" w14:textId="213CBCA3" w:rsidR="00293F4C" w:rsidRDefault="007A0AD9" w:rsidP="005B55A8">
      <w:r>
        <w:rPr>
          <w:noProof/>
        </w:rPr>
        <w:drawing>
          <wp:inline distT="0" distB="0" distL="0" distR="0" wp14:anchorId="321D8F4F" wp14:editId="6B74E6A9">
            <wp:extent cx="4554889" cy="365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88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7F29" w14:textId="77777777" w:rsidR="007A0AD9" w:rsidRDefault="007A0AD9" w:rsidP="005B55A8"/>
    <w:p w14:paraId="51396084" w14:textId="77777777" w:rsidR="00006222" w:rsidRDefault="00006222" w:rsidP="005B55A8"/>
    <w:p w14:paraId="21387D13" w14:textId="77777777" w:rsidR="00006222" w:rsidRDefault="00006222" w:rsidP="005B55A8"/>
    <w:p w14:paraId="0F230292" w14:textId="77777777" w:rsidR="00006222" w:rsidRDefault="00006222" w:rsidP="005B55A8"/>
    <w:p w14:paraId="4D264526" w14:textId="77777777" w:rsidR="00006222" w:rsidRDefault="00006222" w:rsidP="005B55A8"/>
    <w:p w14:paraId="50379FCA" w14:textId="77777777" w:rsidR="00006222" w:rsidRDefault="00006222" w:rsidP="005B55A8"/>
    <w:p w14:paraId="00F9F230" w14:textId="77777777" w:rsidR="00006222" w:rsidRDefault="00006222" w:rsidP="005B55A8"/>
    <w:p w14:paraId="0FCCBAD6" w14:textId="77777777" w:rsidR="00006222" w:rsidRDefault="00006222" w:rsidP="005B55A8"/>
    <w:p w14:paraId="3C285B57" w14:textId="77777777" w:rsidR="00006222" w:rsidRDefault="00006222" w:rsidP="005B55A8"/>
    <w:p w14:paraId="7344F567" w14:textId="77777777" w:rsidR="00006222" w:rsidRDefault="00006222" w:rsidP="005B55A8"/>
    <w:p w14:paraId="37875C04" w14:textId="77777777" w:rsidR="00006222" w:rsidRDefault="00006222" w:rsidP="005B55A8"/>
    <w:p w14:paraId="5EE1D8FF" w14:textId="77777777" w:rsidR="00006222" w:rsidRDefault="00006222" w:rsidP="005B55A8"/>
    <w:p w14:paraId="194E9CC9" w14:textId="77777777" w:rsidR="00006222" w:rsidRDefault="00006222" w:rsidP="005B55A8"/>
    <w:p w14:paraId="77E17EF1" w14:textId="77777777" w:rsidR="00006222" w:rsidRDefault="00006222" w:rsidP="005B55A8"/>
    <w:p w14:paraId="0043FEAC" w14:textId="7EC1E318" w:rsidR="007A0AD9" w:rsidRDefault="00006222" w:rsidP="005B55A8">
      <w:r>
        <w:lastRenderedPageBreak/>
        <w:t>2) Press Next</w:t>
      </w:r>
      <w:r w:rsidR="00BF1BE5">
        <w:t xml:space="preserve"> to continue</w:t>
      </w:r>
    </w:p>
    <w:p w14:paraId="2E9ADA79" w14:textId="1E9D63A3" w:rsidR="00006222" w:rsidRDefault="00006222" w:rsidP="005B55A8">
      <w:r>
        <w:rPr>
          <w:noProof/>
        </w:rPr>
        <w:drawing>
          <wp:inline distT="0" distB="0" distL="0" distR="0" wp14:anchorId="170431D8" wp14:editId="1FBD0C34">
            <wp:extent cx="4804348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434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B77E" w14:textId="77777777" w:rsidR="007A0AD9" w:rsidRDefault="007A0AD9" w:rsidP="005B55A8"/>
    <w:p w14:paraId="16C540A8" w14:textId="7D89A916" w:rsidR="007A0AD9" w:rsidRDefault="00BF1BE5" w:rsidP="0025511F">
      <w:pPr>
        <w:pStyle w:val="ListParagraph"/>
        <w:numPr>
          <w:ilvl w:val="0"/>
          <w:numId w:val="14"/>
        </w:numPr>
      </w:pPr>
      <w:r>
        <w:t>Accept the default</w:t>
      </w:r>
      <w:r w:rsidR="0025511F">
        <w:t xml:space="preserve"> installation </w:t>
      </w:r>
      <w:r>
        <w:t xml:space="preserve">directory or select another </w:t>
      </w:r>
      <w:r w:rsidR="0025511F">
        <w:t>directory</w:t>
      </w:r>
      <w:r>
        <w:t xml:space="preserve"> in which to install the </w:t>
      </w:r>
      <w:r w:rsidR="0025511F">
        <w:t>DLL</w:t>
      </w:r>
    </w:p>
    <w:p w14:paraId="4C2BA170" w14:textId="2E09AF0D" w:rsidR="0025511F" w:rsidRDefault="0025511F" w:rsidP="0025511F">
      <w:r>
        <w:rPr>
          <w:noProof/>
        </w:rPr>
        <w:drawing>
          <wp:inline distT="0" distB="0" distL="0" distR="0" wp14:anchorId="5AA7CE42" wp14:editId="72A0910A">
            <wp:extent cx="4763135" cy="3625850"/>
            <wp:effectExtent l="0" t="0" r="0" b="0"/>
            <wp:docPr id="39" name="Picture 39" descr="C:\Users\root\Desktop\ChooseDLL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ot\Desktop\ChooseDLLDirector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5C91" w14:textId="02B26845" w:rsidR="0025511F" w:rsidRDefault="0025511F" w:rsidP="0025511F"/>
    <w:p w14:paraId="0602E0D5" w14:textId="000A5BD7" w:rsidR="0025511F" w:rsidRDefault="005315CD" w:rsidP="0025511F">
      <w:pPr>
        <w:pStyle w:val="ListParagraph"/>
        <w:numPr>
          <w:ilvl w:val="0"/>
          <w:numId w:val="14"/>
        </w:numPr>
      </w:pPr>
      <w:r>
        <w:t>Accept the default installation directory or select another directory in which to install the source code</w:t>
      </w:r>
    </w:p>
    <w:p w14:paraId="4DC9A540" w14:textId="2871EE85" w:rsidR="0025511F" w:rsidRDefault="0025511F" w:rsidP="0025511F">
      <w:r>
        <w:rPr>
          <w:noProof/>
        </w:rPr>
        <w:drawing>
          <wp:inline distT="0" distB="0" distL="0" distR="0" wp14:anchorId="0490D107" wp14:editId="42AFAB4C">
            <wp:extent cx="4763135" cy="3625850"/>
            <wp:effectExtent l="0" t="0" r="0" b="0"/>
            <wp:docPr id="40" name="Picture 40" descr="C:\Users\root\Desktop\ChooseGeneral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ot\Desktop\ChooseGeneralDirector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2CA0" w14:textId="77777777" w:rsidR="005315CD" w:rsidRDefault="005315CD" w:rsidP="0025511F"/>
    <w:p w14:paraId="284E33C4" w14:textId="4BD57259" w:rsidR="007A0AD9" w:rsidRDefault="00BF1BE5" w:rsidP="0025511F">
      <w:pPr>
        <w:pStyle w:val="ListParagraph"/>
        <w:numPr>
          <w:ilvl w:val="0"/>
          <w:numId w:val="14"/>
        </w:numPr>
      </w:pPr>
      <w:r>
        <w:t>Press Install to begin installation</w:t>
      </w:r>
    </w:p>
    <w:p w14:paraId="67B7D71C" w14:textId="1B9843D3" w:rsidR="00BF1BE5" w:rsidRDefault="00BF1BE5" w:rsidP="005B55A8">
      <w:r>
        <w:rPr>
          <w:noProof/>
        </w:rPr>
        <w:lastRenderedPageBreak/>
        <w:drawing>
          <wp:inline distT="0" distB="0" distL="0" distR="0" wp14:anchorId="3B6EA42F" wp14:editId="1E9D7133">
            <wp:extent cx="4884420" cy="37185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37CC" w14:textId="77777777" w:rsidR="00BF1BE5" w:rsidRDefault="00BF1BE5" w:rsidP="005B55A8"/>
    <w:p w14:paraId="0C9D52CC" w14:textId="2688D928" w:rsidR="00BF1BE5" w:rsidRDefault="00860959" w:rsidP="005B55A8">
      <w:r>
        <w:t>5) Wait for the installation to complete</w:t>
      </w:r>
    </w:p>
    <w:p w14:paraId="3A3418A7" w14:textId="4134C21A" w:rsidR="00860959" w:rsidRDefault="00860959" w:rsidP="005B55A8">
      <w:r>
        <w:rPr>
          <w:noProof/>
        </w:rPr>
        <w:drawing>
          <wp:inline distT="0" distB="0" distL="0" distR="0" wp14:anchorId="27ECA2F6" wp14:editId="4E622741">
            <wp:extent cx="4804348" cy="365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434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4054" w14:textId="77777777" w:rsidR="005315CD" w:rsidRDefault="005315CD" w:rsidP="005B55A8"/>
    <w:p w14:paraId="0A7E0CBE" w14:textId="4DFFAE32" w:rsidR="00BF1BE5" w:rsidRDefault="00860959" w:rsidP="005B55A8">
      <w:r>
        <w:lastRenderedPageBreak/>
        <w:t>6) Press Finish</w:t>
      </w:r>
    </w:p>
    <w:p w14:paraId="6AFFA6A0" w14:textId="33E8DD26" w:rsidR="00860959" w:rsidRDefault="00860959" w:rsidP="005B55A8">
      <w:r>
        <w:rPr>
          <w:noProof/>
        </w:rPr>
        <w:drawing>
          <wp:inline distT="0" distB="0" distL="0" distR="0" wp14:anchorId="1107C37E" wp14:editId="4D7CF63F">
            <wp:extent cx="4804348" cy="3657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34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0778CBCF" w14:textId="402F75E1" w:rsidR="002711E9" w:rsidRDefault="002711E9" w:rsidP="005B55A8"/>
    <w:p w14:paraId="77C9FC9F" w14:textId="4109AB34" w:rsidR="002711E9" w:rsidRDefault="009D7F9C" w:rsidP="005B55A8">
      <w:r>
        <w:t>If you accept the default directories during installation you will see the following directory structures</w:t>
      </w:r>
    </w:p>
    <w:p w14:paraId="2AF9C59B" w14:textId="351AD426" w:rsidR="009D7F9C" w:rsidRDefault="009D7F9C" w:rsidP="009D7F9C">
      <w:pPr>
        <w:pStyle w:val="ListParagraph"/>
        <w:numPr>
          <w:ilvl w:val="0"/>
          <w:numId w:val="16"/>
        </w:numPr>
      </w:pPr>
      <w:r>
        <w:t>The DLL will be installed under C:\Program Files</w:t>
      </w:r>
    </w:p>
    <w:p w14:paraId="61498201" w14:textId="56F5E25A" w:rsidR="009D7F9C" w:rsidRDefault="009D7F9C" w:rsidP="009D7F9C">
      <w:r>
        <w:tab/>
      </w:r>
      <w:r>
        <w:tab/>
      </w:r>
      <w:r>
        <w:rPr>
          <w:noProof/>
        </w:rPr>
        <w:drawing>
          <wp:inline distT="0" distB="0" distL="0" distR="0" wp14:anchorId="31F989C9" wp14:editId="08AB7299">
            <wp:extent cx="2576874" cy="4803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74" cy="4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E65D" w14:textId="6491357D" w:rsidR="009D7F9C" w:rsidRDefault="009D7F9C" w:rsidP="009D7F9C">
      <w:pPr>
        <w:pStyle w:val="ListParagraph"/>
        <w:numPr>
          <w:ilvl w:val="0"/>
          <w:numId w:val="16"/>
        </w:numPr>
      </w:pPr>
      <w:r>
        <w:t>The source code and documentation will be installed under C:\</w:t>
      </w:r>
    </w:p>
    <w:p w14:paraId="31BDE862" w14:textId="309BD0E6" w:rsidR="009D7F9C" w:rsidRDefault="009D7F9C" w:rsidP="009D7F9C">
      <w:r>
        <w:tab/>
      </w:r>
      <w:r>
        <w:tab/>
      </w:r>
      <w:r>
        <w:rPr>
          <w:noProof/>
        </w:rPr>
        <w:drawing>
          <wp:inline distT="0" distB="0" distL="0" distR="0" wp14:anchorId="64A9D34E" wp14:editId="724352BA">
            <wp:extent cx="2614994" cy="14180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94" cy="141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ABA" w14:textId="084C084F" w:rsidR="009D7F9C" w:rsidRDefault="009D7F9C" w:rsidP="009D7F9C">
      <w:r>
        <w:tab/>
      </w:r>
      <w:r>
        <w:tab/>
      </w:r>
    </w:p>
    <w:p w14:paraId="20BB8415" w14:textId="77777777" w:rsidR="00BF1BE5" w:rsidRDefault="00BF1BE5" w:rsidP="005B55A8"/>
    <w:p w14:paraId="1F65D941" w14:textId="77777777" w:rsidR="00293F4C" w:rsidRDefault="00293F4C" w:rsidP="005B55A8"/>
    <w:p w14:paraId="214C433E" w14:textId="2348A50E" w:rsidR="00293F4C" w:rsidRDefault="00293F4C" w:rsidP="00293F4C">
      <w:pPr>
        <w:pStyle w:val="Heading2"/>
      </w:pPr>
      <w:bookmarkStart w:id="6" w:name="_Toc532374593"/>
      <w:r>
        <w:lastRenderedPageBreak/>
        <w:t>Manual</w:t>
      </w:r>
      <w:bookmarkEnd w:id="6"/>
      <w:r>
        <w:t xml:space="preserve"> </w:t>
      </w:r>
    </w:p>
    <w:p w14:paraId="70EE8093" w14:textId="2CC58CCC" w:rsidR="005B55A8" w:rsidRDefault="009C42A9" w:rsidP="005B55A8">
      <w:r>
        <w:t>To</w:t>
      </w:r>
      <w:r w:rsidR="007A0AD9">
        <w:t xml:space="preserve"> manually</w:t>
      </w:r>
      <w:r>
        <w:t xml:space="preserve"> install the Enterprise Architect to </w:t>
      </w:r>
      <w:proofErr w:type="spellStart"/>
      <w:r>
        <w:t>Protobuf</w:t>
      </w:r>
      <w:proofErr w:type="spellEnd"/>
      <w:r>
        <w:t xml:space="preserve"> Exporter</w:t>
      </w:r>
      <w:r w:rsidR="007A0AD9">
        <w:t xml:space="preserve"> follow these steps:</w:t>
      </w:r>
    </w:p>
    <w:p w14:paraId="44B4C67D" w14:textId="1CC952BC" w:rsidR="009C42A9" w:rsidRDefault="009C42A9" w:rsidP="009C42A9">
      <w:pPr>
        <w:pStyle w:val="ListParagraph"/>
        <w:numPr>
          <w:ilvl w:val="0"/>
          <w:numId w:val="5"/>
        </w:numPr>
      </w:pPr>
      <w:r>
        <w:t xml:space="preserve">Copy the </w:t>
      </w:r>
      <w:r w:rsidRPr="009C42A9">
        <w:t>EAProtobufExporter</w:t>
      </w:r>
      <w:r>
        <w:t>.dll to the desired directory (i.e. “</w:t>
      </w:r>
      <w:r w:rsidRPr="000866E7">
        <w:rPr>
          <w:i/>
        </w:rPr>
        <w:t>C:\Program Files\</w:t>
      </w:r>
      <w:proofErr w:type="spellStart"/>
      <w:r w:rsidRPr="000866E7">
        <w:rPr>
          <w:i/>
        </w:rPr>
        <w:t>OpenFMB</w:t>
      </w:r>
      <w:proofErr w:type="spellEnd"/>
      <w:r w:rsidRPr="000866E7">
        <w:rPr>
          <w:i/>
        </w:rPr>
        <w:t>\bin</w:t>
      </w:r>
      <w:r>
        <w:t>”)</w:t>
      </w:r>
    </w:p>
    <w:p w14:paraId="38B6CC84" w14:textId="377D6016" w:rsidR="009C42A9" w:rsidRPr="009C42A9" w:rsidRDefault="00145D96" w:rsidP="009C42A9">
      <w:pPr>
        <w:pStyle w:val="ListParagraph"/>
        <w:numPr>
          <w:ilvl w:val="0"/>
          <w:numId w:val="5"/>
        </w:numPr>
      </w:pPr>
      <w:r>
        <w:rPr>
          <w:szCs w:val="22"/>
        </w:rPr>
        <w:t>Register the DLL by r</w:t>
      </w:r>
      <w:r w:rsidR="009C42A9">
        <w:rPr>
          <w:szCs w:val="22"/>
        </w:rPr>
        <w:t>un</w:t>
      </w:r>
      <w:r>
        <w:rPr>
          <w:szCs w:val="22"/>
        </w:rPr>
        <w:t>ning</w:t>
      </w:r>
      <w:r w:rsidR="009C42A9">
        <w:rPr>
          <w:szCs w:val="22"/>
        </w:rPr>
        <w:t xml:space="preserve"> the Assembly Registration Tool</w:t>
      </w:r>
    </w:p>
    <w:p w14:paraId="7277C7BE" w14:textId="64268816" w:rsidR="009C42A9" w:rsidRPr="009C42A9" w:rsidRDefault="009C42A9" w:rsidP="00145D96">
      <w:pPr>
        <w:ind w:left="720"/>
      </w:pPr>
      <w:r w:rsidRPr="00145D96">
        <w:rPr>
          <w:sz w:val="14"/>
          <w:szCs w:val="14"/>
        </w:rPr>
        <w:t>C:\Windows\Microsoft.NET\Framework\v4.0.30319\RegAsm.exe "C:\Program Files\</w:t>
      </w:r>
      <w:proofErr w:type="spellStart"/>
      <w:r w:rsidRPr="00145D96">
        <w:rPr>
          <w:sz w:val="14"/>
          <w:szCs w:val="14"/>
        </w:rPr>
        <w:t>OpenFMB</w:t>
      </w:r>
      <w:proofErr w:type="spellEnd"/>
      <w:r w:rsidRPr="00145D96">
        <w:rPr>
          <w:sz w:val="14"/>
          <w:szCs w:val="14"/>
        </w:rPr>
        <w:t>\bin\EAProtobufExporter.dll" /codebase</w:t>
      </w:r>
    </w:p>
    <w:p w14:paraId="353F952D" w14:textId="7A425CA5" w:rsidR="009C42A9" w:rsidRDefault="00145D96" w:rsidP="009C42A9">
      <w:pPr>
        <w:pStyle w:val="ListParagraph"/>
        <w:numPr>
          <w:ilvl w:val="0"/>
          <w:numId w:val="5"/>
        </w:numPr>
      </w:pPr>
      <w:r>
        <w:t xml:space="preserve">Create a new entry in the registry by running regedit. This will allow Enterprise Architect to recognize the presence of the Enterprise Architect to </w:t>
      </w:r>
      <w:proofErr w:type="spellStart"/>
      <w:r>
        <w:t>Protobuf</w:t>
      </w:r>
      <w:proofErr w:type="spellEnd"/>
      <w:r>
        <w:t xml:space="preserve"> Exporter Add-In. Add the new key value “</w:t>
      </w:r>
      <w:proofErr w:type="spellStart"/>
      <w:r w:rsidRPr="000866E7">
        <w:rPr>
          <w:i/>
        </w:rPr>
        <w:t>EAAddIns</w:t>
      </w:r>
      <w:proofErr w:type="spellEnd"/>
      <w:r>
        <w:t>” under the appropriate location:</w:t>
      </w:r>
    </w:p>
    <w:p w14:paraId="5EE922D8" w14:textId="21793ADD" w:rsidR="00145D96" w:rsidRPr="000866E7" w:rsidRDefault="000866E7" w:rsidP="00145D96">
      <w:pPr>
        <w:pStyle w:val="ListParagraph"/>
        <w:numPr>
          <w:ilvl w:val="1"/>
          <w:numId w:val="5"/>
        </w:numPr>
      </w:pPr>
      <w:r>
        <w:rPr>
          <w:sz w:val="20"/>
        </w:rPr>
        <w:t>For single users: “</w:t>
      </w:r>
      <w:r w:rsidR="00145D96" w:rsidRPr="000866E7">
        <w:rPr>
          <w:i/>
          <w:sz w:val="20"/>
        </w:rPr>
        <w:t>HKEY_CURRENT_USER\Software\</w:t>
      </w:r>
      <w:proofErr w:type="spellStart"/>
      <w:r w:rsidR="00145D96" w:rsidRPr="000866E7">
        <w:rPr>
          <w:i/>
          <w:sz w:val="20"/>
        </w:rPr>
        <w:t>Sparx</w:t>
      </w:r>
      <w:proofErr w:type="spellEnd"/>
      <w:r w:rsidR="00145D96" w:rsidRPr="000866E7">
        <w:rPr>
          <w:i/>
          <w:sz w:val="20"/>
        </w:rPr>
        <w:t xml:space="preserve"> Systems</w:t>
      </w:r>
      <w:r>
        <w:rPr>
          <w:sz w:val="20"/>
        </w:rPr>
        <w:t>”</w:t>
      </w:r>
    </w:p>
    <w:p w14:paraId="19F1F884" w14:textId="42D3F811" w:rsidR="000866E7" w:rsidRPr="000866E7" w:rsidRDefault="000866E7" w:rsidP="00145D96">
      <w:pPr>
        <w:pStyle w:val="ListParagraph"/>
        <w:numPr>
          <w:ilvl w:val="1"/>
          <w:numId w:val="5"/>
        </w:numPr>
      </w:pPr>
      <w:r>
        <w:t>For multiple users: “</w:t>
      </w:r>
      <w:r w:rsidRPr="000866E7">
        <w:rPr>
          <w:i/>
          <w:sz w:val="20"/>
        </w:rPr>
        <w:t>HKEY_LOCAL_MACHINE\Software\</w:t>
      </w:r>
      <w:proofErr w:type="spellStart"/>
      <w:r w:rsidRPr="000866E7">
        <w:rPr>
          <w:i/>
          <w:sz w:val="20"/>
        </w:rPr>
        <w:t>Sparx</w:t>
      </w:r>
      <w:proofErr w:type="spellEnd"/>
      <w:r w:rsidRPr="000866E7">
        <w:rPr>
          <w:i/>
          <w:sz w:val="20"/>
        </w:rPr>
        <w:t xml:space="preserve"> Systems</w:t>
      </w:r>
      <w:r>
        <w:rPr>
          <w:sz w:val="20"/>
        </w:rPr>
        <w:t>”</w:t>
      </w:r>
    </w:p>
    <w:p w14:paraId="58E07E77" w14:textId="74CC64F7" w:rsidR="000866E7" w:rsidRDefault="000866E7" w:rsidP="000866E7">
      <w:pPr>
        <w:pStyle w:val="ListParagraph"/>
        <w:numPr>
          <w:ilvl w:val="0"/>
          <w:numId w:val="5"/>
        </w:numPr>
      </w:pPr>
      <w:r>
        <w:t>Under the “</w:t>
      </w:r>
      <w:proofErr w:type="spellStart"/>
      <w:r w:rsidRPr="000866E7">
        <w:rPr>
          <w:i/>
        </w:rPr>
        <w:t>EAAddIns</w:t>
      </w:r>
      <w:proofErr w:type="spellEnd"/>
      <w:r>
        <w:t>” key, add a new key value using the project name “</w:t>
      </w:r>
      <w:proofErr w:type="spellStart"/>
      <w:r w:rsidRPr="000866E7">
        <w:rPr>
          <w:i/>
        </w:rPr>
        <w:t>EAProtobufExporter</w:t>
      </w:r>
      <w:proofErr w:type="spellEnd"/>
      <w:r>
        <w:t xml:space="preserve">” of the Enterprise Architect to </w:t>
      </w:r>
      <w:proofErr w:type="spellStart"/>
      <w:r>
        <w:t>Protobuf</w:t>
      </w:r>
      <w:proofErr w:type="spellEnd"/>
      <w:r>
        <w:t xml:space="preserve"> Exporter Add-In</w:t>
      </w:r>
    </w:p>
    <w:p w14:paraId="604A4A5E" w14:textId="78727530" w:rsidR="000866E7" w:rsidRDefault="000866E7" w:rsidP="000866E7">
      <w:pPr>
        <w:pStyle w:val="ListParagraph"/>
        <w:numPr>
          <w:ilvl w:val="0"/>
          <w:numId w:val="5"/>
        </w:numPr>
      </w:pPr>
      <w:r>
        <w:t>Under the “</w:t>
      </w:r>
      <w:proofErr w:type="spellStart"/>
      <w:r w:rsidRPr="000866E7">
        <w:rPr>
          <w:i/>
        </w:rPr>
        <w:t>EAProtobufExporter</w:t>
      </w:r>
      <w:proofErr w:type="spellEnd"/>
      <w:r>
        <w:t xml:space="preserve">” key, modify the default value by entering the &lt;project name&gt;.&lt;class name&gt; of the Enterprise Architect to </w:t>
      </w:r>
      <w:proofErr w:type="spellStart"/>
      <w:r>
        <w:t>Protobuf</w:t>
      </w:r>
      <w:proofErr w:type="spellEnd"/>
      <w:r>
        <w:t xml:space="preserve"> Exporter Add-In</w:t>
      </w:r>
      <w:r w:rsidR="00F4262E">
        <w:t xml:space="preserve"> “</w:t>
      </w:r>
      <w:proofErr w:type="spellStart"/>
      <w:r w:rsidR="00F4262E" w:rsidRPr="000866E7">
        <w:rPr>
          <w:i/>
        </w:rPr>
        <w:t>EAProtobufExporter</w:t>
      </w:r>
      <w:r w:rsidR="00F4262E">
        <w:rPr>
          <w:i/>
        </w:rPr>
        <w:t>.Main</w:t>
      </w:r>
      <w:proofErr w:type="spellEnd"/>
      <w:r w:rsidR="00F4262E">
        <w:t>”</w:t>
      </w:r>
    </w:p>
    <w:p w14:paraId="1FA5AC5E" w14:textId="0D6D5CE0" w:rsidR="00F34730" w:rsidRDefault="00F34730" w:rsidP="005B55A8">
      <w:r>
        <w:rPr>
          <w:noProof/>
        </w:rPr>
        <w:lastRenderedPageBreak/>
        <w:drawing>
          <wp:inline distT="0" distB="0" distL="0" distR="0" wp14:anchorId="461E3B86" wp14:editId="4884102D">
            <wp:extent cx="5943600" cy="610778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54EF" w14:textId="5A06A719" w:rsidR="00F34730" w:rsidRDefault="00F34730" w:rsidP="005B55A8">
      <w:pPr>
        <w:rPr>
          <w:szCs w:val="22"/>
        </w:rPr>
      </w:pPr>
    </w:p>
    <w:p w14:paraId="62B595BB" w14:textId="6B3DFF59" w:rsidR="00A72AD2" w:rsidRDefault="00A72AD2">
      <w:pPr>
        <w:tabs>
          <w:tab w:val="clear" w:pos="180"/>
          <w:tab w:val="clear" w:pos="720"/>
        </w:tabs>
        <w:spacing w:before="0" w:after="0"/>
        <w:rPr>
          <w:szCs w:val="22"/>
        </w:rPr>
      </w:pPr>
      <w:r>
        <w:rPr>
          <w:szCs w:val="22"/>
        </w:rPr>
        <w:br w:type="page"/>
      </w:r>
    </w:p>
    <w:p w14:paraId="4479E00F" w14:textId="77777777" w:rsidR="00A72AD2" w:rsidRDefault="00A72AD2" w:rsidP="005B55A8">
      <w:pPr>
        <w:rPr>
          <w:szCs w:val="22"/>
        </w:rPr>
      </w:pPr>
    </w:p>
    <w:p w14:paraId="5EB6E3F7" w14:textId="4280BCB9" w:rsidR="00F4262E" w:rsidRDefault="00F4262E" w:rsidP="00EB18E8">
      <w:pPr>
        <w:pStyle w:val="Heading1"/>
      </w:pPr>
      <w:bookmarkStart w:id="7" w:name="_Toc532374594"/>
      <w:r>
        <w:t xml:space="preserve">Running the Enterprise Architect to </w:t>
      </w:r>
      <w:proofErr w:type="spellStart"/>
      <w:r>
        <w:t>Protobuf</w:t>
      </w:r>
      <w:proofErr w:type="spellEnd"/>
      <w:r>
        <w:t xml:space="preserve"> Exporter Add-In</w:t>
      </w:r>
      <w:bookmarkEnd w:id="7"/>
    </w:p>
    <w:p w14:paraId="5FD4EA6F" w14:textId="6E57D635" w:rsidR="00F330B5" w:rsidRPr="00F330B5" w:rsidRDefault="00F330B5" w:rsidP="00EB18E8">
      <w:pPr>
        <w:pStyle w:val="Heading2"/>
      </w:pPr>
      <w:bookmarkStart w:id="8" w:name="_Toc532374595"/>
      <w:r>
        <w:t>Start Enterprise Architect</w:t>
      </w:r>
      <w:bookmarkEnd w:id="8"/>
    </w:p>
    <w:p w14:paraId="6291FC6E" w14:textId="77777777" w:rsidR="003C43AC" w:rsidRDefault="003C43AC" w:rsidP="00F4262E"/>
    <w:p w14:paraId="412803B0" w14:textId="01C58880" w:rsidR="00F4262E" w:rsidRPr="00F4262E" w:rsidRDefault="00F4262E" w:rsidP="00F4262E">
      <w:r>
        <w:t xml:space="preserve">Start Enterprise Architect and load the </w:t>
      </w:r>
      <w:r w:rsidR="003C43AC">
        <w:t xml:space="preserve">appropriate </w:t>
      </w:r>
      <w:proofErr w:type="spellStart"/>
      <w:r w:rsidR="003C43AC">
        <w:t>Open</w:t>
      </w:r>
      <w:r>
        <w:t>FMB</w:t>
      </w:r>
      <w:proofErr w:type="spellEnd"/>
      <w:r>
        <w:t xml:space="preserve"> model.</w:t>
      </w:r>
    </w:p>
    <w:p w14:paraId="4C45633E" w14:textId="77777777" w:rsidR="00F4262E" w:rsidRPr="00F34730" w:rsidRDefault="00F4262E" w:rsidP="005B55A8">
      <w:pPr>
        <w:rPr>
          <w:sz w:val="14"/>
          <w:szCs w:val="14"/>
        </w:rPr>
      </w:pPr>
    </w:p>
    <w:p w14:paraId="469CB42F" w14:textId="17ED013F" w:rsidR="009B3821" w:rsidRDefault="0014599E" w:rsidP="005B55A8">
      <w:r>
        <w:rPr>
          <w:noProof/>
        </w:rPr>
        <w:drawing>
          <wp:inline distT="0" distB="0" distL="0" distR="0" wp14:anchorId="2DF76F17" wp14:editId="66B5B0B9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9690" w14:textId="27EFF3AC" w:rsidR="0014599E" w:rsidRDefault="0014599E" w:rsidP="005B55A8"/>
    <w:p w14:paraId="3B63D5F1" w14:textId="4635B80E" w:rsidR="0014599E" w:rsidRDefault="0014599E" w:rsidP="005B55A8">
      <w:r w:rsidRPr="0014599E">
        <w:rPr>
          <w:noProof/>
        </w:rPr>
        <w:lastRenderedPageBreak/>
        <w:drawing>
          <wp:inline distT="0" distB="0" distL="0" distR="0" wp14:anchorId="2BDA67E0" wp14:editId="74CFD3AA">
            <wp:extent cx="2151141" cy="3962401"/>
            <wp:effectExtent l="0" t="0" r="1905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9593088-638A-4A0F-9077-D0DA2BD0A1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9593088-638A-4A0F-9077-D0DA2BD0A1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141" cy="39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C71B" w14:textId="5B0E8A2F" w:rsidR="0014599E" w:rsidRDefault="0014599E" w:rsidP="005B55A8"/>
    <w:p w14:paraId="57D82196" w14:textId="4A17CD06" w:rsidR="0014599E" w:rsidRDefault="0014599E" w:rsidP="005B55A8">
      <w:r w:rsidRPr="0014599E">
        <w:rPr>
          <w:noProof/>
        </w:rPr>
        <w:lastRenderedPageBreak/>
        <w:drawing>
          <wp:inline distT="0" distB="0" distL="0" distR="0" wp14:anchorId="49EAFE2E" wp14:editId="57260500">
            <wp:extent cx="2139486" cy="3962401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3B9BDC1-C2E4-40B7-A1D8-F04BE46EA3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3B9BDC1-C2E4-40B7-A1D8-F04BE46EA3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486" cy="39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48FB" w14:textId="3AC19EAC" w:rsidR="0014599E" w:rsidRDefault="0014599E" w:rsidP="005B55A8"/>
    <w:p w14:paraId="30F10A39" w14:textId="6366EE8D" w:rsidR="00F330B5" w:rsidRDefault="00F330B5" w:rsidP="00EB18E8">
      <w:pPr>
        <w:pStyle w:val="Heading2"/>
      </w:pPr>
      <w:bookmarkStart w:id="9" w:name="_Toc532374596"/>
      <w:r>
        <w:t xml:space="preserve">Run the </w:t>
      </w:r>
      <w:r w:rsidR="00C211EF">
        <w:t xml:space="preserve">Enterprise Architect to </w:t>
      </w:r>
      <w:proofErr w:type="spellStart"/>
      <w:r w:rsidR="00C211EF">
        <w:t>Protobuf</w:t>
      </w:r>
      <w:proofErr w:type="spellEnd"/>
      <w:r w:rsidR="00C211EF">
        <w:t xml:space="preserve"> </w:t>
      </w:r>
      <w:r>
        <w:t>Exporter</w:t>
      </w:r>
      <w:bookmarkEnd w:id="9"/>
    </w:p>
    <w:p w14:paraId="19926A68" w14:textId="564BD516" w:rsidR="00F4262E" w:rsidRDefault="00F4262E" w:rsidP="005B55A8">
      <w:r>
        <w:t>Right click in the “</w:t>
      </w:r>
      <w:r w:rsidRPr="00F4262E">
        <w:rPr>
          <w:i/>
        </w:rPr>
        <w:t>Project Browser</w:t>
      </w:r>
      <w:r>
        <w:t>” window and highlight the “</w:t>
      </w:r>
      <w:r w:rsidRPr="00F4262E">
        <w:rPr>
          <w:i/>
        </w:rPr>
        <w:t>Extensions</w:t>
      </w:r>
      <w:r>
        <w:t xml:space="preserve">” menu to show </w:t>
      </w:r>
      <w:r w:rsidR="00F95B5F">
        <w:t>a</w:t>
      </w:r>
      <w:r>
        <w:t xml:space="preserve"> list of the available extensions or add-ins. Highlight the “</w:t>
      </w:r>
      <w:proofErr w:type="spellStart"/>
      <w:r w:rsidRPr="00F4262E">
        <w:rPr>
          <w:i/>
        </w:rPr>
        <w:t>Protobuf</w:t>
      </w:r>
      <w:proofErr w:type="spellEnd"/>
      <w:r w:rsidRPr="00F4262E">
        <w:rPr>
          <w:i/>
        </w:rPr>
        <w:t xml:space="preserve"> Generator</w:t>
      </w:r>
      <w:r>
        <w:t>” and select “</w:t>
      </w:r>
      <w:r w:rsidRPr="00F4262E">
        <w:rPr>
          <w:i/>
        </w:rPr>
        <w:t>Generator proto3…</w:t>
      </w:r>
      <w:r>
        <w:t>”.</w:t>
      </w:r>
    </w:p>
    <w:p w14:paraId="0F428AA3" w14:textId="485F6062" w:rsidR="0014599E" w:rsidRDefault="00F85175" w:rsidP="005B55A8">
      <w:r>
        <w:rPr>
          <w:noProof/>
        </w:rPr>
        <w:lastRenderedPageBreak/>
        <w:drawing>
          <wp:inline distT="0" distB="0" distL="0" distR="0" wp14:anchorId="3CE35778" wp14:editId="24B82B3C">
            <wp:extent cx="5943600" cy="35704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634D" w14:textId="149895F9" w:rsidR="00F85175" w:rsidRDefault="00F85175" w:rsidP="005B55A8"/>
    <w:p w14:paraId="1AF14BD8" w14:textId="4F506D4E" w:rsidR="00500D62" w:rsidRDefault="00F24F11" w:rsidP="005B55A8">
      <w:r>
        <w:t>The Enterprise Architect to Protocol Buffer (</w:t>
      </w:r>
      <w:proofErr w:type="spellStart"/>
      <w:r>
        <w:t>Protobuf</w:t>
      </w:r>
      <w:proofErr w:type="spellEnd"/>
      <w:r>
        <w:t>) Exporter will build a Tree View containing the model information with check boxes next to the Tree Nodes that a</w:t>
      </w:r>
      <w:r w:rsidR="00B77F16">
        <w:t>re</w:t>
      </w:r>
      <w:r>
        <w:t xml:space="preserve"> specific to </w:t>
      </w:r>
      <w:r w:rsidR="00B77F16">
        <w:t xml:space="preserve">the </w:t>
      </w:r>
      <w:r>
        <w:t xml:space="preserve">generation of the </w:t>
      </w:r>
      <w:proofErr w:type="spellStart"/>
      <w:r>
        <w:t>Protobuf</w:t>
      </w:r>
      <w:proofErr w:type="spellEnd"/>
      <w:r>
        <w:t xml:space="preserve"> files in the left pane and processing information in the right pane.</w:t>
      </w:r>
      <w:r w:rsidR="00500D62">
        <w:t xml:space="preserve"> Since it is used by the other modules, the Common is always checked.</w:t>
      </w:r>
    </w:p>
    <w:p w14:paraId="0801C2A9" w14:textId="77777777" w:rsidR="00500D62" w:rsidRDefault="00500D62" w:rsidP="005B55A8"/>
    <w:p w14:paraId="46958AB0" w14:textId="2C9B2242" w:rsidR="00500D62" w:rsidRDefault="00500D62" w:rsidP="005B55A8">
      <w:r>
        <w:rPr>
          <w:noProof/>
        </w:rPr>
        <w:drawing>
          <wp:inline distT="0" distB="0" distL="0" distR="0" wp14:anchorId="567E0DA0" wp14:editId="3CDD9030">
            <wp:extent cx="4975860" cy="2705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D88F" w14:textId="12AE9373" w:rsidR="00F85175" w:rsidRDefault="005D7D47" w:rsidP="005B55A8">
      <w:r>
        <w:rPr>
          <w:noProof/>
        </w:rPr>
        <w:lastRenderedPageBreak/>
        <w:drawing>
          <wp:inline distT="0" distB="0" distL="0" distR="0" wp14:anchorId="576ABF16" wp14:editId="34084C97">
            <wp:extent cx="5021580" cy="47472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1ABD" w14:textId="0E8D8C12" w:rsidR="003779A3" w:rsidRDefault="003779A3" w:rsidP="005B55A8"/>
    <w:p w14:paraId="67435305" w14:textId="459F0FAB" w:rsidR="00F24F11" w:rsidRDefault="00F24F11" w:rsidP="005B55A8">
      <w:r>
        <w:t>If all the check boxes are unchecked the right pane will update to indicate that no nodes are selected.</w:t>
      </w:r>
    </w:p>
    <w:p w14:paraId="31411FA6" w14:textId="1CFFD4DC" w:rsidR="003779A3" w:rsidRDefault="003779A3" w:rsidP="005B55A8">
      <w:r>
        <w:rPr>
          <w:noProof/>
        </w:rPr>
        <w:lastRenderedPageBreak/>
        <w:drawing>
          <wp:inline distT="0" distB="0" distL="0" distR="0" wp14:anchorId="399259B9" wp14:editId="06142E67">
            <wp:extent cx="5021580" cy="4739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C5A7" w14:textId="00161292" w:rsidR="003779A3" w:rsidRDefault="003779A3" w:rsidP="005B55A8"/>
    <w:p w14:paraId="69D32ABA" w14:textId="59667AC7" w:rsidR="00F24F11" w:rsidRDefault="00F24F11" w:rsidP="005B55A8">
      <w:r>
        <w:t>Reselecting nodes will result in the right pane updating to reflect the nodes that are selected.</w:t>
      </w:r>
    </w:p>
    <w:p w14:paraId="49B5DDA6" w14:textId="294E4312" w:rsidR="003779A3" w:rsidRDefault="003779A3" w:rsidP="005B55A8">
      <w:r>
        <w:rPr>
          <w:noProof/>
        </w:rPr>
        <w:lastRenderedPageBreak/>
        <w:drawing>
          <wp:inline distT="0" distB="0" distL="0" distR="0" wp14:anchorId="65B4BF5B" wp14:editId="5AD7F13B">
            <wp:extent cx="5021580" cy="47320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6846" w14:textId="14C44572" w:rsidR="00F85175" w:rsidRDefault="00F85175" w:rsidP="005B55A8"/>
    <w:p w14:paraId="48A8E055" w14:textId="007CEA19" w:rsidR="00F330B5" w:rsidRDefault="00F330B5" w:rsidP="00EB18E8">
      <w:pPr>
        <w:pStyle w:val="Heading2"/>
      </w:pPr>
      <w:bookmarkStart w:id="10" w:name="_Toc532374597"/>
      <w:r>
        <w:t xml:space="preserve">Generate </w:t>
      </w:r>
      <w:proofErr w:type="spellStart"/>
      <w:r>
        <w:t>Protobuf</w:t>
      </w:r>
      <w:bookmarkEnd w:id="10"/>
      <w:proofErr w:type="spellEnd"/>
    </w:p>
    <w:p w14:paraId="28407D08" w14:textId="77777777" w:rsidR="00245ECE" w:rsidRDefault="00F24F11" w:rsidP="005B55A8">
      <w:r>
        <w:t>Once the nodes have been selected for generation, click the “</w:t>
      </w:r>
      <w:r w:rsidRPr="00245ECE">
        <w:rPr>
          <w:i/>
        </w:rPr>
        <w:t xml:space="preserve">Generate </w:t>
      </w:r>
      <w:proofErr w:type="spellStart"/>
      <w:r w:rsidRPr="00245ECE">
        <w:rPr>
          <w:i/>
        </w:rPr>
        <w:t>Protobuf</w:t>
      </w:r>
      <w:proofErr w:type="spellEnd"/>
      <w:r>
        <w:t>” button</w:t>
      </w:r>
      <w:r w:rsidR="00245ECE">
        <w:t xml:space="preserve"> to initiate the generation of the </w:t>
      </w:r>
      <w:proofErr w:type="spellStart"/>
      <w:r w:rsidR="00245ECE">
        <w:t>Protobuf</w:t>
      </w:r>
      <w:proofErr w:type="spellEnd"/>
      <w:r w:rsidR="00245ECE">
        <w:t xml:space="preserve"> information.</w:t>
      </w:r>
    </w:p>
    <w:p w14:paraId="7AAB7386" w14:textId="77777777" w:rsidR="00245ECE" w:rsidRDefault="00245ECE" w:rsidP="005B55A8"/>
    <w:p w14:paraId="329042C3" w14:textId="5A411BED" w:rsidR="00F24F11" w:rsidRDefault="00245ECE" w:rsidP="005B55A8">
      <w:r>
        <w:t>Note: At this point the “</w:t>
      </w:r>
      <w:r w:rsidRPr="00245ECE">
        <w:rPr>
          <w:i/>
        </w:rPr>
        <w:t xml:space="preserve">Generate </w:t>
      </w:r>
      <w:proofErr w:type="spellStart"/>
      <w:r w:rsidRPr="00245ECE">
        <w:rPr>
          <w:i/>
        </w:rPr>
        <w:t>Protobuf</w:t>
      </w:r>
      <w:proofErr w:type="spellEnd"/>
      <w:r>
        <w:t>” button will be grayed out until a node is reselected in the Tree View (left pane).</w:t>
      </w:r>
    </w:p>
    <w:p w14:paraId="214795F3" w14:textId="3A6FCCD3" w:rsidR="00F85175" w:rsidRDefault="00F34730" w:rsidP="005B55A8">
      <w:r>
        <w:rPr>
          <w:noProof/>
        </w:rPr>
        <w:lastRenderedPageBreak/>
        <w:drawing>
          <wp:inline distT="0" distB="0" distL="0" distR="0" wp14:anchorId="7574A98E" wp14:editId="781D6FBE">
            <wp:extent cx="5943600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98D6" w14:textId="639A6252" w:rsidR="003779A3" w:rsidRDefault="003779A3" w:rsidP="005B55A8"/>
    <w:p w14:paraId="34BADD2D" w14:textId="260D6476" w:rsidR="00245ECE" w:rsidRDefault="00245ECE" w:rsidP="005B55A8">
      <w:r>
        <w:t xml:space="preserve">During the generation of the </w:t>
      </w:r>
      <w:proofErr w:type="spellStart"/>
      <w:r>
        <w:t>Protobuf</w:t>
      </w:r>
      <w:proofErr w:type="spellEnd"/>
      <w:r>
        <w:t xml:space="preserve"> information, any processing </w:t>
      </w:r>
      <w:r w:rsidRPr="00245ECE">
        <w:rPr>
          <w:i/>
        </w:rPr>
        <w:t>Information</w:t>
      </w:r>
      <w:r>
        <w:t xml:space="preserve"> messages and </w:t>
      </w:r>
      <w:r w:rsidRPr="00245ECE">
        <w:rPr>
          <w:i/>
        </w:rPr>
        <w:t>Error</w:t>
      </w:r>
      <w:r>
        <w:t xml:space="preserve"> messages will be displayed in the right pane.</w:t>
      </w:r>
    </w:p>
    <w:p w14:paraId="6AD3CCBF" w14:textId="6C4F94DA" w:rsidR="00202F36" w:rsidRDefault="00202F36" w:rsidP="005B55A8"/>
    <w:p w14:paraId="440E5EC3" w14:textId="6DA77BC4" w:rsidR="00F330B5" w:rsidRDefault="00F330B5" w:rsidP="00EB18E8">
      <w:pPr>
        <w:pStyle w:val="Heading2"/>
      </w:pPr>
      <w:bookmarkStart w:id="11" w:name="_Toc532374598"/>
      <w:r>
        <w:t xml:space="preserve">Errors During Generate </w:t>
      </w:r>
      <w:proofErr w:type="spellStart"/>
      <w:r>
        <w:t>Protobuf</w:t>
      </w:r>
      <w:bookmarkEnd w:id="11"/>
      <w:proofErr w:type="spellEnd"/>
    </w:p>
    <w:p w14:paraId="78080FF9" w14:textId="59A7F729" w:rsidR="00202F36" w:rsidRDefault="00202F36" w:rsidP="005B55A8">
      <w:r>
        <w:t>If an error is encountered during processing, the following will be displayed after all error messages:</w:t>
      </w:r>
    </w:p>
    <w:p w14:paraId="0336FB36" w14:textId="77777777" w:rsidR="00202F36" w:rsidRPr="00202F36" w:rsidRDefault="00202F36" w:rsidP="00202F36">
      <w:pPr>
        <w:ind w:left="180"/>
        <w:rPr>
          <w:i/>
        </w:rPr>
      </w:pPr>
      <w:r w:rsidRPr="00202F36">
        <w:rPr>
          <w:i/>
        </w:rPr>
        <w:t>An error was encountered while generating the proto3 files.</w:t>
      </w:r>
    </w:p>
    <w:p w14:paraId="6F50063B" w14:textId="77777777" w:rsidR="00202F36" w:rsidRPr="00202F36" w:rsidRDefault="00202F36" w:rsidP="00202F36">
      <w:pPr>
        <w:ind w:left="180"/>
        <w:rPr>
          <w:i/>
        </w:rPr>
      </w:pPr>
      <w:r w:rsidRPr="00202F36">
        <w:rPr>
          <w:i/>
        </w:rPr>
        <w:t>The saving of the proto3 files has not been disabled.</w:t>
      </w:r>
    </w:p>
    <w:p w14:paraId="532D64C0" w14:textId="6C0BE771" w:rsidR="00202F36" w:rsidRPr="00202F36" w:rsidRDefault="00202F36" w:rsidP="00202F36">
      <w:pPr>
        <w:ind w:left="180"/>
        <w:rPr>
          <w:i/>
        </w:rPr>
      </w:pPr>
      <w:r w:rsidRPr="00202F36">
        <w:rPr>
          <w:i/>
        </w:rPr>
        <w:t>Please correct the error(s) listed and regenerate the proto3 files.</w:t>
      </w:r>
    </w:p>
    <w:p w14:paraId="26485B43" w14:textId="712D5C68" w:rsidR="009453A9" w:rsidRDefault="009453A9" w:rsidP="005B55A8"/>
    <w:p w14:paraId="043BE9C5" w14:textId="77777777" w:rsidR="00202F36" w:rsidRDefault="00202F36" w:rsidP="005B55A8">
      <w:r>
        <w:t>At this point the user has the following options:</w:t>
      </w:r>
    </w:p>
    <w:p w14:paraId="2BDEA441" w14:textId="1B052119" w:rsidR="00202F36" w:rsidRDefault="00202F36" w:rsidP="00202F36">
      <w:pPr>
        <w:pStyle w:val="ListParagraph"/>
        <w:numPr>
          <w:ilvl w:val="0"/>
          <w:numId w:val="6"/>
        </w:numPr>
      </w:pPr>
      <w:r>
        <w:t xml:space="preserve">Reselect the nodes that do not have errors and generate the </w:t>
      </w:r>
      <w:proofErr w:type="spellStart"/>
      <w:r>
        <w:t>Protobuf</w:t>
      </w:r>
      <w:proofErr w:type="spellEnd"/>
      <w:r>
        <w:t xml:space="preserve"> information. This option will not generate a full set of </w:t>
      </w:r>
      <w:proofErr w:type="spellStart"/>
      <w:r>
        <w:t>Protobuf</w:t>
      </w:r>
      <w:proofErr w:type="spellEnd"/>
      <w:r>
        <w:t xml:space="preserve"> files.</w:t>
      </w:r>
    </w:p>
    <w:p w14:paraId="743EFB76" w14:textId="7311EE90" w:rsidR="00202F36" w:rsidRDefault="00202F36" w:rsidP="00202F36">
      <w:pPr>
        <w:pStyle w:val="ListParagraph"/>
        <w:numPr>
          <w:ilvl w:val="0"/>
          <w:numId w:val="6"/>
        </w:numPr>
      </w:pPr>
      <w:r>
        <w:t xml:space="preserve">Close the Tree View window, fix the errors, and regenerate the </w:t>
      </w:r>
      <w:proofErr w:type="spellStart"/>
      <w:r>
        <w:t>Protobuf</w:t>
      </w:r>
      <w:proofErr w:type="spellEnd"/>
      <w:r>
        <w:t xml:space="preserve"> information</w:t>
      </w:r>
    </w:p>
    <w:p w14:paraId="23EE4D65" w14:textId="0B0BAFE0" w:rsidR="00202F36" w:rsidRDefault="00202F36" w:rsidP="005B55A8">
      <w:r>
        <w:rPr>
          <w:noProof/>
        </w:rPr>
        <w:lastRenderedPageBreak/>
        <w:drawing>
          <wp:inline distT="0" distB="0" distL="0" distR="0" wp14:anchorId="09C2EFEE" wp14:editId="66B8A55E">
            <wp:extent cx="5936615" cy="1767205"/>
            <wp:effectExtent l="0" t="0" r="698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CB90" w14:textId="2B800609" w:rsidR="00202F36" w:rsidRDefault="00202F36" w:rsidP="005B55A8"/>
    <w:p w14:paraId="69744023" w14:textId="6F70996B" w:rsidR="00F330B5" w:rsidRDefault="00F330B5" w:rsidP="00EB18E8">
      <w:pPr>
        <w:pStyle w:val="Heading2"/>
      </w:pPr>
      <w:bookmarkStart w:id="12" w:name="_Toc532374599"/>
      <w:r>
        <w:t xml:space="preserve">Save </w:t>
      </w:r>
      <w:proofErr w:type="spellStart"/>
      <w:r>
        <w:t>Protobuf</w:t>
      </w:r>
      <w:bookmarkEnd w:id="12"/>
      <w:proofErr w:type="spellEnd"/>
    </w:p>
    <w:p w14:paraId="43BF053E" w14:textId="15867C25" w:rsidR="00202F36" w:rsidRDefault="009D6B8E" w:rsidP="005B55A8">
      <w:r>
        <w:t>When the generation process completes with no errors, the “</w:t>
      </w:r>
      <w:r w:rsidRPr="009D6B8E">
        <w:rPr>
          <w:i/>
        </w:rPr>
        <w:t xml:space="preserve">Save </w:t>
      </w:r>
      <w:proofErr w:type="spellStart"/>
      <w:r w:rsidRPr="009D6B8E">
        <w:rPr>
          <w:i/>
        </w:rPr>
        <w:t>Protobuf</w:t>
      </w:r>
      <w:proofErr w:type="spellEnd"/>
      <w:r>
        <w:t>” button will be enabled. Clicking the “</w:t>
      </w:r>
      <w:r w:rsidRPr="009D6B8E">
        <w:rPr>
          <w:i/>
        </w:rPr>
        <w:t xml:space="preserve">Save </w:t>
      </w:r>
      <w:proofErr w:type="spellStart"/>
      <w:r w:rsidRPr="009D6B8E">
        <w:rPr>
          <w:i/>
        </w:rPr>
        <w:t>Protobuf</w:t>
      </w:r>
      <w:proofErr w:type="spellEnd"/>
      <w:r>
        <w:t>” button will bring up a “</w:t>
      </w:r>
      <w:r w:rsidRPr="009D6B8E">
        <w:rPr>
          <w:i/>
        </w:rPr>
        <w:t xml:space="preserve">Browse </w:t>
      </w:r>
      <w:proofErr w:type="gramStart"/>
      <w:r w:rsidRPr="009D6B8E">
        <w:rPr>
          <w:i/>
        </w:rPr>
        <w:t>For</w:t>
      </w:r>
      <w:proofErr w:type="gramEnd"/>
      <w:r w:rsidRPr="009D6B8E">
        <w:rPr>
          <w:i/>
        </w:rPr>
        <w:t xml:space="preserve"> Folder</w:t>
      </w:r>
      <w:r>
        <w:t>”</w:t>
      </w:r>
      <w:r w:rsidR="00405BE0">
        <w:t xml:space="preserve"> window to allow the user to browse to the directory where the </w:t>
      </w:r>
      <w:proofErr w:type="spellStart"/>
      <w:r w:rsidR="00405BE0">
        <w:t>Protobuf</w:t>
      </w:r>
      <w:proofErr w:type="spellEnd"/>
      <w:r w:rsidR="00405BE0">
        <w:t xml:space="preserve"> files will be saved.</w:t>
      </w:r>
      <w:r w:rsidR="0094405A">
        <w:t xml:space="preserve"> When the save process completes, the right pane will display the </w:t>
      </w:r>
      <w:proofErr w:type="spellStart"/>
      <w:r w:rsidR="0094405A">
        <w:t>Protobuf</w:t>
      </w:r>
      <w:proofErr w:type="spellEnd"/>
      <w:r w:rsidR="0094405A">
        <w:t xml:space="preserve"> files saved with their absolute paths and the message “</w:t>
      </w:r>
      <w:r w:rsidR="0094405A" w:rsidRPr="0094405A">
        <w:rPr>
          <w:i/>
        </w:rPr>
        <w:t>Save complete</w:t>
      </w:r>
      <w:r w:rsidR="0094405A">
        <w:rPr>
          <w:i/>
        </w:rPr>
        <w:t>…</w:t>
      </w:r>
      <w:r w:rsidR="0094405A" w:rsidRPr="0094405A">
        <w:rPr>
          <w:i/>
        </w:rPr>
        <w:t>”</w:t>
      </w:r>
    </w:p>
    <w:p w14:paraId="549451D8" w14:textId="77777777" w:rsidR="00245ECE" w:rsidRDefault="00245ECE" w:rsidP="005B55A8"/>
    <w:p w14:paraId="78392775" w14:textId="0E8014EB" w:rsidR="003779A3" w:rsidRDefault="003779A3" w:rsidP="005B55A8">
      <w:r>
        <w:rPr>
          <w:noProof/>
        </w:rPr>
        <w:drawing>
          <wp:inline distT="0" distB="0" distL="0" distR="0" wp14:anchorId="3C7B8357" wp14:editId="584716C9">
            <wp:extent cx="5943600" cy="3710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30DE" w14:textId="1203673A" w:rsidR="003779A3" w:rsidRDefault="003779A3" w:rsidP="005B55A8"/>
    <w:p w14:paraId="279BC788" w14:textId="10A1399F" w:rsidR="00843F70" w:rsidRDefault="00F5454E" w:rsidP="005B55A8">
      <w:r>
        <w:t xml:space="preserve">The save process will create the </w:t>
      </w:r>
      <w:proofErr w:type="spellStart"/>
      <w:r>
        <w:t>Protobuf</w:t>
      </w:r>
      <w:proofErr w:type="spellEnd"/>
      <w:r>
        <w:t xml:space="preserve"> directory structure if it does not exist. If the directory structure does exist, then the save process will overwrite the existing files. The </w:t>
      </w:r>
      <w:proofErr w:type="spellStart"/>
      <w:r>
        <w:t>Protobuf</w:t>
      </w:r>
      <w:proofErr w:type="spellEnd"/>
      <w:r>
        <w:t xml:space="preserve"> directory </w:t>
      </w:r>
      <w:r w:rsidR="00F330B5">
        <w:t xml:space="preserve">structure under the user selected directory </w:t>
      </w:r>
      <w:r>
        <w:t xml:space="preserve">is </w:t>
      </w:r>
      <w:proofErr w:type="spellStart"/>
      <w:r>
        <w:t>openfmb</w:t>
      </w:r>
      <w:proofErr w:type="spellEnd"/>
      <w:r>
        <w:t>/&lt;</w:t>
      </w:r>
      <w:proofErr w:type="spellStart"/>
      <w:r w:rsidRPr="00F5454E">
        <w:rPr>
          <w:i/>
        </w:rPr>
        <w:t>Protobuf</w:t>
      </w:r>
      <w:proofErr w:type="spellEnd"/>
      <w:r w:rsidRPr="00F5454E">
        <w:rPr>
          <w:i/>
        </w:rPr>
        <w:t xml:space="preserve"> Module Name</w:t>
      </w:r>
      <w:r>
        <w:t>&gt;.</w:t>
      </w:r>
    </w:p>
    <w:p w14:paraId="733B9E3E" w14:textId="6AA55505" w:rsidR="003779A3" w:rsidRDefault="003779A3" w:rsidP="005B55A8">
      <w:r w:rsidRPr="003779A3">
        <w:rPr>
          <w:noProof/>
        </w:rPr>
        <w:lastRenderedPageBreak/>
        <w:drawing>
          <wp:inline distT="0" distB="0" distL="0" distR="0" wp14:anchorId="6E35F2DD" wp14:editId="26B30BB6">
            <wp:extent cx="5750169" cy="2587878"/>
            <wp:effectExtent l="0" t="0" r="3175" b="3175"/>
            <wp:docPr id="1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0E67B21-8ECF-408F-8E24-20EE0346D1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0E67B21-8ECF-408F-8E24-20EE0346D1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69" cy="258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8871" w14:textId="6FAFF952" w:rsidR="003779A3" w:rsidRDefault="003779A3" w:rsidP="005B55A8"/>
    <w:p w14:paraId="4CFC9F12" w14:textId="4ABE0171" w:rsidR="003779A3" w:rsidRDefault="003779A3" w:rsidP="005B55A8">
      <w:r w:rsidRPr="003779A3">
        <w:rPr>
          <w:noProof/>
        </w:rPr>
        <w:drawing>
          <wp:inline distT="0" distB="0" distL="0" distR="0" wp14:anchorId="3AD26AE1" wp14:editId="355B06EA">
            <wp:extent cx="5750169" cy="830702"/>
            <wp:effectExtent l="0" t="0" r="3175" b="7620"/>
            <wp:docPr id="1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D710C14-76C5-4876-9970-62B9C6A245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D710C14-76C5-4876-9970-62B9C6A245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69" cy="8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1DF2" w14:textId="77777777" w:rsidR="00F95B5F" w:rsidRDefault="00F95B5F" w:rsidP="005B55A8"/>
    <w:p w14:paraId="3CE27C3F" w14:textId="27C7F925" w:rsidR="003936F0" w:rsidRDefault="00F95B5F" w:rsidP="00EB18E8">
      <w:pPr>
        <w:pStyle w:val="Heading2"/>
      </w:pPr>
      <w:bookmarkStart w:id="13" w:name="_Toc532374600"/>
      <w:r>
        <w:t xml:space="preserve">Enterprise Architect to </w:t>
      </w:r>
      <w:proofErr w:type="spellStart"/>
      <w:r>
        <w:t>Protobuf</w:t>
      </w:r>
      <w:proofErr w:type="spellEnd"/>
      <w:r>
        <w:t xml:space="preserve"> Exporter Add-In About Menu</w:t>
      </w:r>
      <w:bookmarkEnd w:id="13"/>
    </w:p>
    <w:p w14:paraId="5D43A2A3" w14:textId="146BBB36" w:rsidR="00F95B5F" w:rsidRDefault="00F95B5F" w:rsidP="00F95B5F">
      <w:r>
        <w:t>Right click in the “</w:t>
      </w:r>
      <w:r w:rsidRPr="00F4262E">
        <w:rPr>
          <w:i/>
        </w:rPr>
        <w:t>Project Browser</w:t>
      </w:r>
      <w:r>
        <w:t>” window and highlight the “</w:t>
      </w:r>
      <w:r w:rsidRPr="00F4262E">
        <w:rPr>
          <w:i/>
        </w:rPr>
        <w:t>Extensions</w:t>
      </w:r>
      <w:r>
        <w:t>” menu to show a list of the available extensions or add-ins. Highlight the “</w:t>
      </w:r>
      <w:proofErr w:type="spellStart"/>
      <w:r w:rsidRPr="00F4262E">
        <w:rPr>
          <w:i/>
        </w:rPr>
        <w:t>Protobuf</w:t>
      </w:r>
      <w:proofErr w:type="spellEnd"/>
      <w:r w:rsidRPr="00F4262E">
        <w:rPr>
          <w:i/>
        </w:rPr>
        <w:t xml:space="preserve"> Generator</w:t>
      </w:r>
      <w:r>
        <w:t>” and select “</w:t>
      </w:r>
      <w:r>
        <w:rPr>
          <w:i/>
        </w:rPr>
        <w:t>About</w:t>
      </w:r>
      <w:r>
        <w:t>”.</w:t>
      </w:r>
    </w:p>
    <w:p w14:paraId="03F9C87C" w14:textId="77777777" w:rsidR="00F95B5F" w:rsidRDefault="00F95B5F" w:rsidP="00F95B5F"/>
    <w:p w14:paraId="21348C62" w14:textId="3992AB2F" w:rsidR="00F95B5F" w:rsidRDefault="00F95B5F" w:rsidP="00F95B5F">
      <w:r>
        <w:rPr>
          <w:noProof/>
        </w:rPr>
        <w:drawing>
          <wp:inline distT="0" distB="0" distL="0" distR="0" wp14:anchorId="4D4853F7" wp14:editId="3295D82B">
            <wp:extent cx="4873625" cy="21564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22B0" w14:textId="77777777" w:rsidR="00EB18E8" w:rsidRDefault="00EB18E8" w:rsidP="00F95B5F"/>
    <w:p w14:paraId="64B6853D" w14:textId="77777777" w:rsidR="00EB18E8" w:rsidRDefault="00EB18E8" w:rsidP="00F95B5F"/>
    <w:p w14:paraId="4922640E" w14:textId="692C1459" w:rsidR="00EB18E8" w:rsidRDefault="00EB18E8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04BB5CB3" w14:textId="65357E31" w:rsidR="00EB18E8" w:rsidRDefault="00EB18E8" w:rsidP="00EB18E8">
      <w:pPr>
        <w:pStyle w:val="Heading1"/>
      </w:pPr>
      <w:bookmarkStart w:id="14" w:name="_Toc532374601"/>
      <w:r>
        <w:lastRenderedPageBreak/>
        <w:t xml:space="preserve">Writing </w:t>
      </w:r>
      <w:proofErr w:type="spellStart"/>
      <w:r>
        <w:t>OpenFMB</w:t>
      </w:r>
      <w:proofErr w:type="spellEnd"/>
      <w:r>
        <w:t xml:space="preserve"> Profiles</w:t>
      </w:r>
      <w:bookmarkEnd w:id="14"/>
    </w:p>
    <w:p w14:paraId="34D12B80" w14:textId="4FAE5093" w:rsidR="001D5EFB" w:rsidRDefault="001D5EFB" w:rsidP="00F414FA">
      <w:proofErr w:type="spellStart"/>
      <w:r>
        <w:t>OpenFMB</w:t>
      </w:r>
      <w:proofErr w:type="spellEnd"/>
      <w:r>
        <w:t xml:space="preserve"> UML is a Platform Independent Model information model, which is converted to a Platform Specific Model message syntax for implementation, in this case Protocol Buffers.</w:t>
      </w:r>
    </w:p>
    <w:p w14:paraId="0EBAC8F1" w14:textId="77777777" w:rsidR="001D5EFB" w:rsidRDefault="001D5EFB" w:rsidP="00F414FA"/>
    <w:p w14:paraId="6CD088AA" w14:textId="30912E6C" w:rsidR="001D5EFB" w:rsidRDefault="001D5EFB" w:rsidP="00F414FA">
      <w:r>
        <w:rPr>
          <w:noProof/>
        </w:rPr>
        <w:drawing>
          <wp:inline distT="0" distB="0" distL="0" distR="0" wp14:anchorId="4CAEA320" wp14:editId="62B4DDD0">
            <wp:extent cx="5440680" cy="32308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A82A" w14:textId="77777777" w:rsidR="001D5EFB" w:rsidRDefault="001D5EFB" w:rsidP="00F414FA"/>
    <w:p w14:paraId="310624DB" w14:textId="77777777" w:rsidR="001D5EFB" w:rsidRDefault="001D5EFB" w:rsidP="00F414FA"/>
    <w:p w14:paraId="471B9DD1" w14:textId="463956CC" w:rsidR="007C4C1D" w:rsidRDefault="00AB4A91" w:rsidP="00F414FA">
      <w:pPr>
        <w:rPr>
          <w:rFonts w:cs="Arial"/>
          <w:szCs w:val="22"/>
        </w:rPr>
      </w:pPr>
      <w:r>
        <w:t xml:space="preserve">Protocol Buffers require additional metadata beyond that available in standard UML models. To express this information </w:t>
      </w:r>
      <w:proofErr w:type="spellStart"/>
      <w:r>
        <w:t>OpenFMB</w:t>
      </w:r>
      <w:proofErr w:type="spellEnd"/>
      <w:r>
        <w:t xml:space="preserve"> has defined specific UML Tagged Values. </w:t>
      </w:r>
      <w:r w:rsidR="007C4C1D" w:rsidRPr="00B9354A">
        <w:rPr>
          <w:rFonts w:cs="Arial"/>
          <w:szCs w:val="22"/>
        </w:rPr>
        <w:t>In general, the UML tagged values</w:t>
      </w:r>
      <w:r w:rsidR="00F414FA">
        <w:rPr>
          <w:rFonts w:cs="Arial"/>
          <w:szCs w:val="22"/>
        </w:rPr>
        <w:t xml:space="preserve"> (</w:t>
      </w:r>
      <w:proofErr w:type="spellStart"/>
      <w:r w:rsidR="00F414FA" w:rsidRPr="00B9354A">
        <w:fldChar w:fldCharType="begin"/>
      </w:r>
      <w:r w:rsidR="00F414FA" w:rsidRPr="00B9354A">
        <w:rPr>
          <w:rFonts w:cs="Arial"/>
          <w:szCs w:val="22"/>
        </w:rPr>
        <w:instrText xml:space="preserve"> HYPERLINK "http://www.sparxsystems.com/enterprise_architect_user_guide/12/modeling_basics/thetaggedvaluestab.html" </w:instrText>
      </w:r>
      <w:r w:rsidR="00F414FA" w:rsidRPr="00B9354A">
        <w:fldChar w:fldCharType="separate"/>
      </w:r>
      <w:r w:rsidR="00F414FA" w:rsidRPr="00B9354A">
        <w:rPr>
          <w:rStyle w:val="Hyperlink"/>
          <w:rFonts w:cs="Arial"/>
          <w:szCs w:val="22"/>
        </w:rPr>
        <w:t>Sparx</w:t>
      </w:r>
      <w:proofErr w:type="spellEnd"/>
      <w:r w:rsidR="00F414FA" w:rsidRPr="00B9354A">
        <w:rPr>
          <w:rStyle w:val="Hyperlink"/>
          <w:rFonts w:cs="Arial"/>
          <w:szCs w:val="22"/>
        </w:rPr>
        <w:t xml:space="preserve"> Enterprise Architect users guide on tagged values</w:t>
      </w:r>
      <w:r w:rsidR="00F414FA" w:rsidRPr="00B9354A">
        <w:rPr>
          <w:rStyle w:val="Hyperlink"/>
          <w:rFonts w:cs="Arial"/>
          <w:szCs w:val="22"/>
        </w:rPr>
        <w:fldChar w:fldCharType="end"/>
      </w:r>
      <w:r w:rsidR="00F414FA">
        <w:rPr>
          <w:rStyle w:val="Hyperlink"/>
          <w:rFonts w:cs="Arial"/>
          <w:szCs w:val="22"/>
        </w:rPr>
        <w:t xml:space="preserve">) </w:t>
      </w:r>
      <w:r w:rsidR="007C4C1D" w:rsidRPr="00B9354A">
        <w:rPr>
          <w:rFonts w:cs="Arial"/>
          <w:szCs w:val="22"/>
        </w:rPr>
        <w:t xml:space="preserve"> are used to extend an existing UML model for a specific purpose. In this case, the UML tagged values are designed for the </w:t>
      </w:r>
      <w:proofErr w:type="spellStart"/>
      <w:r w:rsidR="007C4C1D" w:rsidRPr="00B9354A">
        <w:rPr>
          <w:rFonts w:cs="Arial"/>
          <w:szCs w:val="22"/>
        </w:rPr>
        <w:t>Protobuf</w:t>
      </w:r>
      <w:proofErr w:type="spellEnd"/>
      <w:r w:rsidR="007C4C1D" w:rsidRPr="00B9354A">
        <w:rPr>
          <w:rFonts w:cs="Arial"/>
          <w:szCs w:val="22"/>
        </w:rPr>
        <w:t xml:space="preserve"> file generation. </w:t>
      </w:r>
    </w:p>
    <w:p w14:paraId="692445B4" w14:textId="77777777" w:rsidR="001D5EFB" w:rsidRDefault="001D5EFB" w:rsidP="00F414FA">
      <w:pPr>
        <w:rPr>
          <w:rFonts w:cs="Arial"/>
          <w:szCs w:val="22"/>
        </w:rPr>
      </w:pPr>
    </w:p>
    <w:p w14:paraId="65A1B8AE" w14:textId="77777777" w:rsidR="007C4C1D" w:rsidRPr="00B9354A" w:rsidRDefault="007C4C1D" w:rsidP="00AA28ED">
      <w:pPr>
        <w:pStyle w:val="Heading2"/>
      </w:pPr>
      <w:bookmarkStart w:id="15" w:name="_Toc532374602"/>
      <w:r w:rsidRPr="00B9354A">
        <w:t>What is UML tagged value</w:t>
      </w:r>
      <w:bookmarkEnd w:id="15"/>
    </w:p>
    <w:p w14:paraId="0836DAEF" w14:textId="7C788731" w:rsidR="007C4C1D" w:rsidRPr="00B9354A" w:rsidRDefault="007C4C1D" w:rsidP="007C4C1D">
      <w:pPr>
        <w:rPr>
          <w:rFonts w:cs="Arial"/>
          <w:szCs w:val="22"/>
        </w:rPr>
      </w:pPr>
      <w:r w:rsidRPr="00B9354A">
        <w:rPr>
          <w:rFonts w:cs="Arial"/>
          <w:szCs w:val="22"/>
        </w:rPr>
        <w:t>An UML tagged value is basically a property/value pair. For instance, a pre-defined “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” as a property can have a sequential number as its value such as 1, 2, and 3. </w:t>
      </w:r>
      <w:hyperlink r:id="rId36" w:history="1">
        <w:proofErr w:type="spellStart"/>
        <w:r w:rsidR="00CF6E15" w:rsidRPr="00043367">
          <w:rPr>
            <w:rStyle w:val="Hyperlink"/>
          </w:rPr>
          <w:t>Sparx</w:t>
        </w:r>
        <w:proofErr w:type="spellEnd"/>
        <w:r w:rsidR="00CF6E15" w:rsidRPr="00043367">
          <w:rPr>
            <w:rStyle w:val="Hyperlink"/>
          </w:rPr>
          <w:t xml:space="preserve"> Enterprise Architect users guide on tagged values</w:t>
        </w:r>
      </w:hyperlink>
      <w:r w:rsidR="00CF6E15">
        <w:rPr>
          <w:rFonts w:cs="Arial"/>
          <w:szCs w:val="22"/>
        </w:rPr>
        <w:t xml:space="preserve"> has </w:t>
      </w:r>
      <w:r w:rsidRPr="00B9354A">
        <w:rPr>
          <w:rFonts w:cs="Arial"/>
          <w:szCs w:val="22"/>
        </w:rPr>
        <w:t>more information.</w:t>
      </w:r>
    </w:p>
    <w:p w14:paraId="3B79AFA2" w14:textId="77777777" w:rsidR="007C4C1D" w:rsidRPr="00B9354A" w:rsidRDefault="007C4C1D" w:rsidP="007C4C1D">
      <w:pPr>
        <w:rPr>
          <w:rFonts w:cs="Arial"/>
          <w:szCs w:val="22"/>
        </w:rPr>
      </w:pPr>
    </w:p>
    <w:p w14:paraId="4653A528" w14:textId="77777777" w:rsidR="007C4C1D" w:rsidRPr="00B9354A" w:rsidRDefault="007C4C1D" w:rsidP="00AA28ED">
      <w:pPr>
        <w:pStyle w:val="Heading2"/>
      </w:pPr>
      <w:bookmarkStart w:id="16" w:name="_Toc532374603"/>
      <w:r w:rsidRPr="00B9354A">
        <w:t>Pre-defined tags</w:t>
      </w:r>
      <w:bookmarkEnd w:id="16"/>
    </w:p>
    <w:p w14:paraId="11F3B811" w14:textId="36E75DAF" w:rsidR="007C4C1D" w:rsidRPr="00B9354A" w:rsidRDefault="007C4C1D" w:rsidP="007C4C1D">
      <w:pPr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There are two groups of tags defined, one for UML package and one for individual UML class &amp; association. Here is a high-level package structure in the </w:t>
      </w:r>
      <w:proofErr w:type="spellStart"/>
      <w:r w:rsidRPr="00B9354A">
        <w:rPr>
          <w:rFonts w:cs="Arial"/>
          <w:szCs w:val="22"/>
        </w:rPr>
        <w:t>OpenFMB</w:t>
      </w:r>
      <w:proofErr w:type="spellEnd"/>
      <w:r w:rsidRPr="00B9354A">
        <w:rPr>
          <w:rFonts w:cs="Arial"/>
          <w:szCs w:val="22"/>
        </w:rPr>
        <w:t xml:space="preserve"> model. Each sub package under the top “</w:t>
      </w:r>
      <w:proofErr w:type="spellStart"/>
      <w:r w:rsidRPr="00B9354A">
        <w:rPr>
          <w:rFonts w:cs="Arial"/>
          <w:szCs w:val="22"/>
        </w:rPr>
        <w:t>openfmb</w:t>
      </w:r>
      <w:proofErr w:type="spellEnd"/>
      <w:r w:rsidRPr="00B9354A">
        <w:rPr>
          <w:rFonts w:cs="Arial"/>
          <w:szCs w:val="22"/>
        </w:rPr>
        <w:t>” package contains protocol buffer related tags.</w:t>
      </w:r>
    </w:p>
    <w:p w14:paraId="01403EBA" w14:textId="1AC0E2CA" w:rsidR="007C4C1D" w:rsidRDefault="007C4C1D" w:rsidP="00AA28ED">
      <w:pPr>
        <w:jc w:val="center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lastRenderedPageBreak/>
        <w:drawing>
          <wp:inline distT="0" distB="0" distL="0" distR="0" wp14:anchorId="067081E0" wp14:editId="25332659">
            <wp:extent cx="2476500" cy="269724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1115" cy="271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1E62" w14:textId="77777777" w:rsidR="001D5EFB" w:rsidRPr="00B9354A" w:rsidRDefault="001D5EFB" w:rsidP="00AA28ED">
      <w:pPr>
        <w:jc w:val="center"/>
        <w:rPr>
          <w:rFonts w:cs="Arial"/>
          <w:szCs w:val="22"/>
        </w:rPr>
      </w:pPr>
    </w:p>
    <w:p w14:paraId="18B3039F" w14:textId="77777777" w:rsidR="007C4C1D" w:rsidRPr="00B9354A" w:rsidRDefault="007C4C1D" w:rsidP="00AA28ED">
      <w:pPr>
        <w:pStyle w:val="Heading2"/>
      </w:pPr>
      <w:bookmarkStart w:id="17" w:name="_Toc532374604"/>
      <w:r w:rsidRPr="00B9354A">
        <w:t>How to add UML tags:</w:t>
      </w:r>
      <w:bookmarkEnd w:id="17"/>
    </w:p>
    <w:p w14:paraId="269E9805" w14:textId="77777777" w:rsidR="007C4C1D" w:rsidRPr="00B9354A" w:rsidRDefault="007C4C1D" w:rsidP="007C4C1D">
      <w:pPr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As mentioned, the </w:t>
      </w:r>
      <w:proofErr w:type="spellStart"/>
      <w:r w:rsidRPr="00B9354A">
        <w:rPr>
          <w:rFonts w:cs="Arial"/>
          <w:szCs w:val="22"/>
        </w:rPr>
        <w:t>Protobuf</w:t>
      </w:r>
      <w:proofErr w:type="spellEnd"/>
      <w:r w:rsidRPr="00B9354A">
        <w:rPr>
          <w:rFonts w:cs="Arial"/>
          <w:szCs w:val="22"/>
        </w:rPr>
        <w:t xml:space="preserve"> related UML tagged values are used for UML package and individual UML model element such as class and association.</w:t>
      </w:r>
    </w:p>
    <w:p w14:paraId="2D3AD212" w14:textId="77777777" w:rsidR="007C4C1D" w:rsidRPr="00B9354A" w:rsidRDefault="007C4C1D" w:rsidP="00012A2B">
      <w:pPr>
        <w:pStyle w:val="Heading3"/>
      </w:pPr>
      <w:bookmarkStart w:id="18" w:name="_Toc532374605"/>
      <w:r w:rsidRPr="00B9354A">
        <w:t>Package level</w:t>
      </w:r>
      <w:bookmarkEnd w:id="18"/>
    </w:p>
    <w:p w14:paraId="463C3DE4" w14:textId="16FB819E" w:rsidR="005C4D01" w:rsidRDefault="007C4C1D" w:rsidP="007C4C1D">
      <w:pPr>
        <w:pStyle w:val="ListParagraph"/>
        <w:ind w:left="0"/>
        <w:rPr>
          <w:rFonts w:cs="Arial"/>
          <w:szCs w:val="22"/>
        </w:rPr>
      </w:pPr>
      <w:r w:rsidRPr="00B9354A">
        <w:rPr>
          <w:rFonts w:cs="Arial"/>
          <w:szCs w:val="22"/>
        </w:rPr>
        <w:t>The five tags listed in the image below are used for each package listed under the top “</w:t>
      </w:r>
      <w:proofErr w:type="spellStart"/>
      <w:r w:rsidRPr="00B9354A">
        <w:rPr>
          <w:rFonts w:cs="Arial"/>
          <w:szCs w:val="22"/>
        </w:rPr>
        <w:t>openfmb</w:t>
      </w:r>
      <w:proofErr w:type="spellEnd"/>
      <w:r w:rsidRPr="00B9354A">
        <w:rPr>
          <w:rFonts w:cs="Arial"/>
          <w:szCs w:val="22"/>
        </w:rPr>
        <w:t xml:space="preserve">” package. Note the top package is also included. </w:t>
      </w:r>
      <w:r w:rsidR="005C4D01">
        <w:rPr>
          <w:rFonts w:cs="Arial"/>
          <w:szCs w:val="22"/>
        </w:rPr>
        <w:t>These package level tags provide guidance for where build tools place the</w:t>
      </w:r>
      <w:r w:rsidR="00F2516A">
        <w:rPr>
          <w:rFonts w:cs="Arial"/>
          <w:szCs w:val="22"/>
        </w:rPr>
        <w:t xml:space="preserve"> different language</w:t>
      </w:r>
      <w:r w:rsidR="005C4D01">
        <w:rPr>
          <w:rFonts w:cs="Arial"/>
          <w:szCs w:val="22"/>
        </w:rPr>
        <w:t xml:space="preserve"> files generated</w:t>
      </w:r>
      <w:r w:rsidR="00937302">
        <w:rPr>
          <w:rFonts w:cs="Arial"/>
          <w:szCs w:val="22"/>
        </w:rPr>
        <w:t xml:space="preserve"> for that package</w:t>
      </w:r>
      <w:r w:rsidR="005C4D01">
        <w:rPr>
          <w:rFonts w:cs="Arial"/>
          <w:szCs w:val="22"/>
        </w:rPr>
        <w:t xml:space="preserve"> by the </w:t>
      </w:r>
      <w:proofErr w:type="spellStart"/>
      <w:r w:rsidR="005C4D01">
        <w:rPr>
          <w:rFonts w:cs="Arial"/>
          <w:szCs w:val="22"/>
        </w:rPr>
        <w:t>Protobuf</w:t>
      </w:r>
      <w:proofErr w:type="spellEnd"/>
      <w:r w:rsidR="005C4D01">
        <w:rPr>
          <w:rFonts w:cs="Arial"/>
          <w:szCs w:val="22"/>
        </w:rPr>
        <w:t xml:space="preserve"> compiler (</w:t>
      </w:r>
      <w:proofErr w:type="spellStart"/>
      <w:r w:rsidR="005C4D01">
        <w:rPr>
          <w:rFonts w:cs="Arial"/>
          <w:szCs w:val="22"/>
        </w:rPr>
        <w:t>protoc</w:t>
      </w:r>
      <w:proofErr w:type="spellEnd"/>
      <w:r w:rsidR="005C4D01">
        <w:rPr>
          <w:rFonts w:cs="Arial"/>
          <w:szCs w:val="22"/>
        </w:rPr>
        <w:t>).</w:t>
      </w:r>
    </w:p>
    <w:p w14:paraId="14D1E5B2" w14:textId="77777777" w:rsidR="005C4D01" w:rsidRDefault="005C4D01" w:rsidP="007C4C1D">
      <w:pPr>
        <w:pStyle w:val="ListParagraph"/>
        <w:ind w:left="0"/>
        <w:rPr>
          <w:rFonts w:cs="Arial"/>
          <w:szCs w:val="22"/>
        </w:rPr>
      </w:pPr>
    </w:p>
    <w:p w14:paraId="4499BAFE" w14:textId="101F1E16" w:rsidR="007C4C1D" w:rsidRPr="00B9354A" w:rsidRDefault="007C4C1D" w:rsidP="007C4C1D">
      <w:pPr>
        <w:pStyle w:val="ListParagraph"/>
        <w:ind w:left="0"/>
        <w:rPr>
          <w:rFonts w:cs="Arial"/>
          <w:szCs w:val="22"/>
        </w:rPr>
      </w:pPr>
      <w:r w:rsidRPr="00B9354A">
        <w:rPr>
          <w:rFonts w:cs="Arial"/>
          <w:szCs w:val="22"/>
        </w:rPr>
        <w:t>Here are the steps to add these tagged values to a UML package:</w:t>
      </w:r>
    </w:p>
    <w:p w14:paraId="58A7782D" w14:textId="77777777" w:rsidR="007C4C1D" w:rsidRPr="00B9354A" w:rsidRDefault="007C4C1D" w:rsidP="007C4C1D">
      <w:pPr>
        <w:pStyle w:val="ListParagraph"/>
        <w:ind w:left="0"/>
        <w:rPr>
          <w:rFonts w:cs="Arial"/>
          <w:szCs w:val="22"/>
        </w:rPr>
      </w:pPr>
    </w:p>
    <w:p w14:paraId="2BBA4D09" w14:textId="77777777" w:rsidR="007C4C1D" w:rsidRPr="00B9354A" w:rsidRDefault="007C4C1D" w:rsidP="007C4C1D">
      <w:pPr>
        <w:pStyle w:val="ListParagraph"/>
        <w:numPr>
          <w:ilvl w:val="0"/>
          <w:numId w:val="8"/>
        </w:numPr>
        <w:tabs>
          <w:tab w:val="clear" w:pos="180"/>
          <w:tab w:val="clear" w:pos="720"/>
        </w:tabs>
        <w:spacing w:before="0" w:after="160" w:line="259" w:lineRule="auto"/>
        <w:ind w:left="360"/>
        <w:rPr>
          <w:rFonts w:cs="Arial"/>
          <w:szCs w:val="22"/>
        </w:rPr>
      </w:pPr>
      <w:r w:rsidRPr="00B9354A">
        <w:rPr>
          <w:rFonts w:cs="Arial"/>
          <w:szCs w:val="22"/>
        </w:rPr>
        <w:t>Bring up a package’s “Tagged Values” window (if not listed as default in Project Browser, double click a package and then click on the “Tags” tab at the lower right corner).</w:t>
      </w:r>
    </w:p>
    <w:p w14:paraId="252A2152" w14:textId="4AEECD06" w:rsidR="007C4C1D" w:rsidRPr="00B9354A" w:rsidRDefault="007C4C1D" w:rsidP="007C4C1D">
      <w:pPr>
        <w:pStyle w:val="ListParagraph"/>
        <w:numPr>
          <w:ilvl w:val="0"/>
          <w:numId w:val="8"/>
        </w:numPr>
        <w:tabs>
          <w:tab w:val="clear" w:pos="180"/>
          <w:tab w:val="clear" w:pos="720"/>
        </w:tabs>
        <w:spacing w:before="0" w:after="160" w:line="259" w:lineRule="auto"/>
        <w:ind w:left="360"/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Select the Package (…) row in the “Tagged Values” window and click the “add tagged value” symbol (circled in red). Naming convention </w:t>
      </w:r>
      <w:r w:rsidR="005C4D01">
        <w:rPr>
          <w:rFonts w:cs="Arial"/>
          <w:szCs w:val="22"/>
        </w:rPr>
        <w:t>are</w:t>
      </w:r>
      <w:r w:rsidRPr="00B9354A">
        <w:rPr>
          <w:rFonts w:cs="Arial"/>
          <w:szCs w:val="22"/>
        </w:rPr>
        <w:t xml:space="preserve"> also applied such as the “</w:t>
      </w:r>
      <w:proofErr w:type="spellStart"/>
      <w:r w:rsidRPr="00B9354A">
        <w:rPr>
          <w:rFonts w:cs="Arial"/>
          <w:szCs w:val="22"/>
        </w:rPr>
        <w:t>ProtobufTag_java_package</w:t>
      </w:r>
      <w:proofErr w:type="spellEnd"/>
      <w:r w:rsidRPr="00B9354A">
        <w:rPr>
          <w:rFonts w:cs="Arial"/>
          <w:szCs w:val="22"/>
        </w:rPr>
        <w:t>=</w:t>
      </w:r>
      <w:proofErr w:type="spellStart"/>
      <w:proofErr w:type="gramStart"/>
      <w:r w:rsidRPr="00B9354A">
        <w:rPr>
          <w:rFonts w:cs="Arial"/>
          <w:szCs w:val="22"/>
        </w:rPr>
        <w:t>openfmb</w:t>
      </w:r>
      <w:proofErr w:type="spellEnd"/>
      <w:r w:rsidRPr="00B9354A">
        <w:rPr>
          <w:rFonts w:cs="Arial"/>
          <w:szCs w:val="22"/>
        </w:rPr>
        <w:t>.&lt;</w:t>
      </w:r>
      <w:proofErr w:type="spellStart"/>
      <w:proofErr w:type="gramEnd"/>
      <w:r w:rsidRPr="00B9354A">
        <w:rPr>
          <w:rFonts w:cs="Arial"/>
          <w:szCs w:val="22"/>
        </w:rPr>
        <w:t>subpackage_name</w:t>
      </w:r>
      <w:proofErr w:type="spellEnd"/>
      <w:r w:rsidRPr="00B9354A">
        <w:rPr>
          <w:rFonts w:cs="Arial"/>
          <w:szCs w:val="22"/>
        </w:rPr>
        <w:t>&gt;”. The ones listed below is for the top package, hence no sub package name as part of the tagged value.</w:t>
      </w:r>
    </w:p>
    <w:p w14:paraId="5C4D1277" w14:textId="77777777" w:rsidR="007C4C1D" w:rsidRPr="00B9354A" w:rsidRDefault="007C4C1D" w:rsidP="007C4C1D">
      <w:pPr>
        <w:pStyle w:val="ListParagraph"/>
        <w:ind w:left="360"/>
        <w:rPr>
          <w:rFonts w:cs="Arial"/>
          <w:szCs w:val="22"/>
        </w:rPr>
      </w:pPr>
    </w:p>
    <w:p w14:paraId="13CA4A9B" w14:textId="77777777" w:rsidR="007C4C1D" w:rsidRPr="00B9354A" w:rsidRDefault="007C4C1D" w:rsidP="007C4C1D">
      <w:pPr>
        <w:pStyle w:val="ListParagraph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52F21C" wp14:editId="271EE47B">
                <wp:simplePos x="0" y="0"/>
                <wp:positionH relativeFrom="column">
                  <wp:posOffset>942975</wp:posOffset>
                </wp:positionH>
                <wp:positionV relativeFrom="paragraph">
                  <wp:posOffset>180975</wp:posOffset>
                </wp:positionV>
                <wp:extent cx="257175" cy="304800"/>
                <wp:effectExtent l="19050" t="19050" r="28575" b="1905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53ECA2" id="Oval 1" o:spid="_x0000_s1026" style="position:absolute;margin-left:74.25pt;margin-top:14.25pt;width:20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" filled="f" strokecolor="red" strokeweight="2.25pt"/>
            </w:pict>
          </mc:Fallback>
        </mc:AlternateContent>
      </w:r>
      <w:r w:rsidRPr="00B9354A">
        <w:rPr>
          <w:rFonts w:cs="Arial"/>
          <w:noProof/>
          <w:szCs w:val="22"/>
        </w:rPr>
        <w:drawing>
          <wp:inline distT="0" distB="0" distL="0" distR="0" wp14:anchorId="67300106" wp14:editId="44639F4A">
            <wp:extent cx="4723883" cy="27432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388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DAF3" w14:textId="7FB98C41" w:rsidR="007C4C1D" w:rsidRDefault="007C4C1D" w:rsidP="007C4C1D">
      <w:pPr>
        <w:pStyle w:val="ListParagraph"/>
        <w:rPr>
          <w:rFonts w:cs="Arial"/>
          <w:szCs w:val="22"/>
        </w:rPr>
      </w:pPr>
    </w:p>
    <w:p w14:paraId="0EE09C1F" w14:textId="77777777" w:rsidR="003F4E33" w:rsidRDefault="003F4E33" w:rsidP="003F4E33">
      <w:pPr>
        <w:pStyle w:val="ListParagraph"/>
        <w:numPr>
          <w:ilvl w:val="0"/>
          <w:numId w:val="15"/>
        </w:numPr>
        <w:tabs>
          <w:tab w:val="clear" w:pos="180"/>
          <w:tab w:val="clear" w:pos="720"/>
        </w:tabs>
        <w:spacing w:before="100" w:after="200" w:line="276" w:lineRule="auto"/>
      </w:pPr>
      <w:proofErr w:type="spellStart"/>
      <w:r>
        <w:t>ProtobufTag_csharp_namespace</w:t>
      </w:r>
      <w:proofErr w:type="spellEnd"/>
      <w:r>
        <w:t xml:space="preserve"> – Specifies the namespace during Java code generation </w:t>
      </w:r>
    </w:p>
    <w:p w14:paraId="0D95C116" w14:textId="10D9CED6" w:rsidR="003F4E33" w:rsidRDefault="003F4E33" w:rsidP="003F4E33">
      <w:pPr>
        <w:pStyle w:val="ListParagraph"/>
        <w:numPr>
          <w:ilvl w:val="0"/>
          <w:numId w:val="15"/>
        </w:numPr>
        <w:tabs>
          <w:tab w:val="clear" w:pos="180"/>
          <w:tab w:val="clear" w:pos="720"/>
        </w:tabs>
        <w:spacing w:before="100" w:after="200" w:line="276" w:lineRule="auto"/>
      </w:pPr>
      <w:proofErr w:type="spellStart"/>
      <w:r>
        <w:t>ProtobufTag_go_package</w:t>
      </w:r>
      <w:proofErr w:type="spellEnd"/>
      <w:r>
        <w:t xml:space="preserve"> – Specifies the package name during Go code generation</w:t>
      </w:r>
    </w:p>
    <w:p w14:paraId="26F0B292" w14:textId="77777777" w:rsidR="003F4E33" w:rsidRDefault="003F4E33" w:rsidP="003F4E33">
      <w:pPr>
        <w:pStyle w:val="ListParagraph"/>
        <w:numPr>
          <w:ilvl w:val="0"/>
          <w:numId w:val="15"/>
        </w:numPr>
        <w:tabs>
          <w:tab w:val="clear" w:pos="180"/>
          <w:tab w:val="clear" w:pos="720"/>
        </w:tabs>
        <w:spacing w:before="100" w:after="200" w:line="276" w:lineRule="auto"/>
      </w:pPr>
      <w:proofErr w:type="spellStart"/>
      <w:r>
        <w:t>ProtobufTag_java_multiple_files</w:t>
      </w:r>
      <w:proofErr w:type="spellEnd"/>
      <w:r>
        <w:t xml:space="preserve"> – </w:t>
      </w:r>
      <w:r w:rsidRPr="003468A3">
        <w:t xml:space="preserve">Causes top-level messages, </w:t>
      </w:r>
      <w:proofErr w:type="spellStart"/>
      <w:r w:rsidRPr="003468A3">
        <w:t>enums</w:t>
      </w:r>
      <w:proofErr w:type="spellEnd"/>
      <w:r w:rsidRPr="003468A3">
        <w:t xml:space="preserve">, and services to be defined at the package level, rather than inside an outer class named after </w:t>
      </w:r>
      <w:proofErr w:type="gramStart"/>
      <w:r w:rsidRPr="003468A3">
        <w:t>the .proto</w:t>
      </w:r>
      <w:proofErr w:type="gramEnd"/>
      <w:r w:rsidRPr="003468A3">
        <w:t xml:space="preserve"> file</w:t>
      </w:r>
      <w:r>
        <w:t xml:space="preserve"> </w:t>
      </w:r>
    </w:p>
    <w:p w14:paraId="451D10B4" w14:textId="3223EABA" w:rsidR="003F4E33" w:rsidRDefault="003F4E33" w:rsidP="003F4E33">
      <w:pPr>
        <w:pStyle w:val="ListParagraph"/>
        <w:numPr>
          <w:ilvl w:val="0"/>
          <w:numId w:val="15"/>
        </w:numPr>
        <w:tabs>
          <w:tab w:val="clear" w:pos="180"/>
          <w:tab w:val="clear" w:pos="720"/>
        </w:tabs>
        <w:spacing w:before="100" w:after="200" w:line="276" w:lineRule="auto"/>
      </w:pPr>
      <w:proofErr w:type="spellStart"/>
      <w:r>
        <w:t>ProtobufTag_java_package</w:t>
      </w:r>
      <w:proofErr w:type="spellEnd"/>
      <w:r>
        <w:t xml:space="preserve"> – Specifies the package name during Java code generation</w:t>
      </w:r>
    </w:p>
    <w:p w14:paraId="7F175A1B" w14:textId="77777777" w:rsidR="003F4E33" w:rsidRDefault="003F4E33" w:rsidP="003F4E33">
      <w:pPr>
        <w:pStyle w:val="ListParagraph"/>
        <w:numPr>
          <w:ilvl w:val="0"/>
          <w:numId w:val="15"/>
        </w:numPr>
        <w:tabs>
          <w:tab w:val="clear" w:pos="180"/>
          <w:tab w:val="clear" w:pos="720"/>
        </w:tabs>
        <w:spacing w:before="100" w:after="200" w:line="276" w:lineRule="auto"/>
      </w:pPr>
      <w:proofErr w:type="spellStart"/>
      <w:r>
        <w:t>ProtobufTag_package</w:t>
      </w:r>
      <w:proofErr w:type="spellEnd"/>
      <w:r>
        <w:t xml:space="preserve"> – Specifies the package name for the </w:t>
      </w:r>
      <w:proofErr w:type="spellStart"/>
      <w:r>
        <w:t>protobuf</w:t>
      </w:r>
      <w:proofErr w:type="spellEnd"/>
      <w:r>
        <w:t xml:space="preserve"> message types</w:t>
      </w:r>
    </w:p>
    <w:p w14:paraId="0C46A788" w14:textId="77777777" w:rsidR="003F4E33" w:rsidRPr="00B9354A" w:rsidRDefault="003F4E33" w:rsidP="007C4C1D">
      <w:pPr>
        <w:pStyle w:val="ListParagraph"/>
        <w:rPr>
          <w:rFonts w:cs="Arial"/>
          <w:szCs w:val="22"/>
        </w:rPr>
      </w:pPr>
    </w:p>
    <w:p w14:paraId="6688706B" w14:textId="77777777" w:rsidR="007C4C1D" w:rsidRPr="00B9354A" w:rsidRDefault="007C4C1D" w:rsidP="00012A2B">
      <w:pPr>
        <w:pStyle w:val="Heading3"/>
      </w:pPr>
      <w:bookmarkStart w:id="19" w:name="_Toc532374606"/>
      <w:r w:rsidRPr="00B9354A">
        <w:t>Class &amp; association level</w:t>
      </w:r>
      <w:bookmarkEnd w:id="19"/>
    </w:p>
    <w:p w14:paraId="1B4DB867" w14:textId="43E1A655" w:rsidR="007C4C1D" w:rsidRPr="00B9354A" w:rsidRDefault="008915A4" w:rsidP="007C4C1D">
      <w:pPr>
        <w:rPr>
          <w:rFonts w:cs="Arial"/>
          <w:szCs w:val="22"/>
        </w:rPr>
      </w:pPr>
      <w:r>
        <w:rPr>
          <w:rFonts w:cs="Arial"/>
          <w:szCs w:val="22"/>
        </w:rPr>
        <w:t>F</w:t>
      </w:r>
      <w:r w:rsidR="007C4C1D" w:rsidRPr="00B9354A">
        <w:rPr>
          <w:rFonts w:cs="Arial"/>
          <w:szCs w:val="22"/>
        </w:rPr>
        <w:t>our Protocol tagged values can be potentially applied to a class but in most cases, the “</w:t>
      </w:r>
      <w:proofErr w:type="spellStart"/>
      <w:r w:rsidR="007C4C1D" w:rsidRPr="00B9354A">
        <w:rPr>
          <w:rFonts w:cs="Arial"/>
          <w:szCs w:val="22"/>
        </w:rPr>
        <w:t>ProtobufTag</w:t>
      </w:r>
      <w:proofErr w:type="spellEnd"/>
      <w:r w:rsidR="007C4C1D" w:rsidRPr="00B9354A">
        <w:rPr>
          <w:rFonts w:cs="Arial"/>
          <w:szCs w:val="22"/>
        </w:rPr>
        <w:t>” is the one in use. This tag specifies the sequence number of associations and attributes with respect to a class. The order to assign sequence number follows the list below:</w:t>
      </w:r>
    </w:p>
    <w:p w14:paraId="0FA800BE" w14:textId="77777777" w:rsidR="007C4C1D" w:rsidRPr="00B9354A" w:rsidRDefault="007C4C1D" w:rsidP="007C4C1D">
      <w:pPr>
        <w:pStyle w:val="ListParagraph"/>
        <w:numPr>
          <w:ilvl w:val="0"/>
          <w:numId w:val="9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Generalization (if exist)</w:t>
      </w:r>
    </w:p>
    <w:p w14:paraId="3B312AC7" w14:textId="77777777" w:rsidR="007C4C1D" w:rsidRPr="00B9354A" w:rsidRDefault="007C4C1D" w:rsidP="007C4C1D">
      <w:pPr>
        <w:pStyle w:val="ListParagraph"/>
        <w:numPr>
          <w:ilvl w:val="0"/>
          <w:numId w:val="9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Attribute (if exist)</w:t>
      </w:r>
    </w:p>
    <w:p w14:paraId="6842DF25" w14:textId="77777777" w:rsidR="007C4C1D" w:rsidRPr="00B9354A" w:rsidRDefault="007C4C1D" w:rsidP="007C4C1D">
      <w:pPr>
        <w:pStyle w:val="ListParagraph"/>
        <w:numPr>
          <w:ilvl w:val="0"/>
          <w:numId w:val="9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Association (if exist)</w:t>
      </w:r>
    </w:p>
    <w:p w14:paraId="687779E3" w14:textId="77777777" w:rsidR="007C4C1D" w:rsidRPr="00B9354A" w:rsidRDefault="007C4C1D" w:rsidP="007C4C1D">
      <w:pPr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Here is one example illustrated in the image below. The four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 in red are the tagged values applied with respect to the </w:t>
      </w:r>
      <w:proofErr w:type="spellStart"/>
      <w:r w:rsidRPr="00B9354A">
        <w:rPr>
          <w:rFonts w:cs="Arial"/>
          <w:szCs w:val="22"/>
        </w:rPr>
        <w:t>BreakerDiscreteControlProfile</w:t>
      </w:r>
      <w:proofErr w:type="spellEnd"/>
      <w:r w:rsidRPr="00B9354A">
        <w:rPr>
          <w:rFonts w:cs="Arial"/>
          <w:szCs w:val="22"/>
        </w:rPr>
        <w:t xml:space="preserve"> class. Note all four tags are applied to the associations that </w:t>
      </w:r>
      <w:proofErr w:type="spellStart"/>
      <w:r w:rsidRPr="00B9354A">
        <w:rPr>
          <w:rFonts w:cs="Arial"/>
          <w:szCs w:val="22"/>
        </w:rPr>
        <w:t>BreakerDiscreteControlProfile</w:t>
      </w:r>
      <w:proofErr w:type="spellEnd"/>
      <w:r w:rsidRPr="00B9354A">
        <w:rPr>
          <w:rFonts w:cs="Arial"/>
          <w:szCs w:val="22"/>
        </w:rPr>
        <w:t xml:space="preserve"> is the source class. Now pick another class, </w:t>
      </w:r>
      <w:proofErr w:type="spellStart"/>
      <w:r w:rsidRPr="00B9354A">
        <w:rPr>
          <w:rFonts w:cs="Arial"/>
          <w:szCs w:val="22"/>
        </w:rPr>
        <w:t>BreakedDiscreteControl</w:t>
      </w:r>
      <w:proofErr w:type="spellEnd"/>
      <w:r w:rsidRPr="00B9354A">
        <w:rPr>
          <w:rFonts w:cs="Arial"/>
          <w:szCs w:val="22"/>
        </w:rPr>
        <w:t xml:space="preserve">, note that this class does not only contain associations but also an attribute “check”. As a result, the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=1 (colored in blue) is assigned to its generalization association, the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=2 is assigned to its attribute, “check”, and the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=3 is assigned to its association with </w:t>
      </w:r>
      <w:proofErr w:type="spellStart"/>
      <w:r w:rsidRPr="00B9354A">
        <w:rPr>
          <w:rFonts w:cs="Arial"/>
          <w:szCs w:val="22"/>
        </w:rPr>
        <w:t>BreakerDiscreteControlXCBR</w:t>
      </w:r>
      <w:proofErr w:type="spellEnd"/>
      <w:r w:rsidRPr="00B9354A">
        <w:rPr>
          <w:rFonts w:cs="Arial"/>
          <w:szCs w:val="22"/>
        </w:rPr>
        <w:t>.</w:t>
      </w:r>
    </w:p>
    <w:p w14:paraId="4A8BE570" w14:textId="77777777" w:rsidR="007C4C1D" w:rsidRPr="00B9354A" w:rsidRDefault="007C4C1D" w:rsidP="007C4C1D">
      <w:pPr>
        <w:rPr>
          <w:rFonts w:cs="Arial"/>
          <w:szCs w:val="22"/>
        </w:rPr>
      </w:pPr>
    </w:p>
    <w:p w14:paraId="73EDC9B5" w14:textId="77777777" w:rsidR="007C4C1D" w:rsidRPr="00B9354A" w:rsidRDefault="007C4C1D" w:rsidP="007C4C1D">
      <w:pPr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B21236" wp14:editId="00717FCE">
                <wp:simplePos x="0" y="0"/>
                <wp:positionH relativeFrom="column">
                  <wp:posOffset>4155745</wp:posOffset>
                </wp:positionH>
                <wp:positionV relativeFrom="paragraph">
                  <wp:posOffset>1630907</wp:posOffset>
                </wp:positionV>
                <wp:extent cx="921223" cy="245660"/>
                <wp:effectExtent l="0" t="152400" r="0" b="1549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5CD76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315AC"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  <w:t>ProtobufTag=3</w:t>
                            </w:r>
                          </w:p>
                          <w:p w14:paraId="7E280599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212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7.2pt;margin-top:128.4pt;width:72.55pt;height:19.35pt;rotation:-1733574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" filled="f" stroked="f" strokeweight=".5pt">
                <v:textbox>
                  <w:txbxContent>
                    <w:p w14:paraId="4E85CD76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</w:pPr>
                      <w:r w:rsidRPr="00B315AC"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  <w:t>ProtobufTag=3</w:t>
                      </w:r>
                    </w:p>
                    <w:p w14:paraId="7E280599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0C1AD" wp14:editId="5852DA65">
                <wp:simplePos x="0" y="0"/>
                <wp:positionH relativeFrom="column">
                  <wp:posOffset>3452885</wp:posOffset>
                </wp:positionH>
                <wp:positionV relativeFrom="paragraph">
                  <wp:posOffset>1699147</wp:posOffset>
                </wp:positionV>
                <wp:extent cx="921223" cy="245660"/>
                <wp:effectExtent l="0" t="152400" r="0" b="1549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D90774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315AC"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  <w:t>ProtobufTag=2</w:t>
                            </w:r>
                          </w:p>
                          <w:p w14:paraId="1DFFB66C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C1AD" id="Text Box 9" o:spid="_x0000_s1027" type="#_x0000_t202" style="position:absolute;margin-left:271.9pt;margin-top:133.8pt;width:72.55pt;height:19.35pt;rotation:-1733574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" filled="f" stroked="f" strokeweight=".5pt">
                <v:textbox>
                  <w:txbxContent>
                    <w:p w14:paraId="21D90774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</w:pPr>
                      <w:r w:rsidRPr="00B315AC"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  <w:t>ProtobufTag=2</w:t>
                      </w:r>
                    </w:p>
                    <w:p w14:paraId="1DFFB66C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914425" wp14:editId="48F033BB">
                <wp:simplePos x="0" y="0"/>
                <wp:positionH relativeFrom="column">
                  <wp:posOffset>3152633</wp:posOffset>
                </wp:positionH>
                <wp:positionV relativeFrom="paragraph">
                  <wp:posOffset>1194179</wp:posOffset>
                </wp:positionV>
                <wp:extent cx="921223" cy="245660"/>
                <wp:effectExtent l="0" t="152400" r="0" b="1549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AAD1C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315AC"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  <w:t>ProtobufTag=1</w:t>
                            </w:r>
                          </w:p>
                          <w:p w14:paraId="2B9FF9B1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14425" id="Text Box 18" o:spid="_x0000_s1028" type="#_x0000_t202" style="position:absolute;margin-left:248.25pt;margin-top:94.05pt;width:72.55pt;height:19.35pt;rotation:-1733574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" filled="f" stroked="f" strokeweight=".5pt">
                <v:textbox>
                  <w:txbxContent>
                    <w:p w14:paraId="630AAD1C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</w:pPr>
                      <w:r w:rsidRPr="00B315AC"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  <w:t>ProtobufTag=1</w:t>
                      </w:r>
                    </w:p>
                    <w:p w14:paraId="2B9FF9B1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D632D" wp14:editId="30D291CF">
                <wp:simplePos x="0" y="0"/>
                <wp:positionH relativeFrom="column">
                  <wp:posOffset>1037230</wp:posOffset>
                </wp:positionH>
                <wp:positionV relativeFrom="paragraph">
                  <wp:posOffset>2081283</wp:posOffset>
                </wp:positionV>
                <wp:extent cx="921223" cy="245660"/>
                <wp:effectExtent l="0" t="152400" r="0" b="1549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99BD0D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ProtobufTag=4</w:t>
                            </w:r>
                          </w:p>
                          <w:p w14:paraId="0EF684A0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D632D" id="Text Box 19" o:spid="_x0000_s1029" type="#_x0000_t202" style="position:absolute;margin-left:81.65pt;margin-top:163.9pt;width:72.55pt;height:19.35pt;rotation:-173357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" filled="f" stroked="f" strokeweight=".5pt">
                <v:textbox>
                  <w:txbxContent>
                    <w:p w14:paraId="7299BD0D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ProtobufTag=4</w:t>
                      </w:r>
                    </w:p>
                    <w:p w14:paraId="0EF684A0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309196" wp14:editId="774DE3BB">
                <wp:simplePos x="0" y="0"/>
                <wp:positionH relativeFrom="column">
                  <wp:posOffset>1521726</wp:posOffset>
                </wp:positionH>
                <wp:positionV relativeFrom="paragraph">
                  <wp:posOffset>1630908</wp:posOffset>
                </wp:positionV>
                <wp:extent cx="921223" cy="245660"/>
                <wp:effectExtent l="0" t="152400" r="0" b="1549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B4EF6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ProtobufTag=3</w:t>
                            </w:r>
                          </w:p>
                          <w:p w14:paraId="6971002B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09196" id="Text Box 20" o:spid="_x0000_s1030" type="#_x0000_t202" style="position:absolute;margin-left:119.8pt;margin-top:128.4pt;width:72.55pt;height:19.35pt;rotation:-173357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" filled="f" stroked="f" strokeweight=".5pt">
                <v:textbox>
                  <w:txbxContent>
                    <w:p w14:paraId="25DB4EF6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ProtobufTag=3</w:t>
                      </w:r>
                    </w:p>
                    <w:p w14:paraId="6971002B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267EA3" wp14:editId="19D4F6E1">
                <wp:simplePos x="0" y="0"/>
                <wp:positionH relativeFrom="column">
                  <wp:posOffset>1039269</wp:posOffset>
                </wp:positionH>
                <wp:positionV relativeFrom="paragraph">
                  <wp:posOffset>1271184</wp:posOffset>
                </wp:positionV>
                <wp:extent cx="921223" cy="245660"/>
                <wp:effectExtent l="0" t="152400" r="0" b="154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071384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Protobuf</w:t>
                            </w:r>
                            <w:r w:rsidRPr="00B315AC"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Tag=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5884625A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67EA3" id="Text Box 21" o:spid="_x0000_s1031" type="#_x0000_t202" style="position:absolute;margin-left:81.85pt;margin-top:100.1pt;width:72.55pt;height:19.35pt;rotation:-1733574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" filled="f" stroked="f" strokeweight=".5pt">
                <v:textbox>
                  <w:txbxContent>
                    <w:p w14:paraId="06071384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Protobuf</w:t>
                      </w:r>
                      <w:r w:rsidRPr="00B315AC"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Tag=</w:t>
                      </w:r>
                      <w: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  <w:p w14:paraId="5884625A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0FCA0B" wp14:editId="6AC6CA3B">
                <wp:simplePos x="0" y="0"/>
                <wp:positionH relativeFrom="column">
                  <wp:posOffset>231841</wp:posOffset>
                </wp:positionH>
                <wp:positionV relativeFrom="paragraph">
                  <wp:posOffset>1330040</wp:posOffset>
                </wp:positionV>
                <wp:extent cx="921223" cy="245660"/>
                <wp:effectExtent l="0" t="152400" r="0" b="154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3CA15A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Protobuf</w:t>
                            </w:r>
                            <w:r w:rsidRPr="00B315AC"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Tag=1</w:t>
                            </w:r>
                          </w:p>
                          <w:p w14:paraId="4306C78C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FCA0B" id="Text Box 22" o:spid="_x0000_s1032" type="#_x0000_t202" style="position:absolute;margin-left:18.25pt;margin-top:104.75pt;width:72.55pt;height:19.35pt;rotation:-173357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" filled="f" stroked="f" strokeweight=".5pt">
                <v:textbox>
                  <w:txbxContent>
                    <w:p w14:paraId="3A3CA15A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Protobuf</w:t>
                      </w:r>
                      <w:r w:rsidRPr="00B315AC"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Tag=1</w:t>
                      </w:r>
                    </w:p>
                    <w:p w14:paraId="4306C78C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w:drawing>
          <wp:inline distT="0" distB="0" distL="0" distR="0" wp14:anchorId="67492926" wp14:editId="7CBC9069">
            <wp:extent cx="5724525" cy="3228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eakerDiscreteControlProfile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5120" r="1923" b="3521"/>
                    <a:stretch/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024A9" w14:textId="77777777" w:rsidR="007C4C1D" w:rsidRPr="00B9354A" w:rsidRDefault="007C4C1D" w:rsidP="007C4C1D">
      <w:pPr>
        <w:rPr>
          <w:rFonts w:cs="Arial"/>
          <w:szCs w:val="22"/>
        </w:rPr>
      </w:pPr>
    </w:p>
    <w:p w14:paraId="776B1D44" w14:textId="77777777" w:rsidR="007C4C1D" w:rsidRPr="00B9354A" w:rsidRDefault="007C4C1D" w:rsidP="00012A2B">
      <w:pPr>
        <w:pStyle w:val="Heading3"/>
      </w:pPr>
      <w:bookmarkStart w:id="20" w:name="_Toc532374607"/>
      <w:r w:rsidRPr="00B9354A">
        <w:t>Steps to add a tagged value for Generalization:</w:t>
      </w:r>
      <w:bookmarkEnd w:id="20"/>
    </w:p>
    <w:p w14:paraId="634EAA8B" w14:textId="77777777" w:rsidR="007C4C1D" w:rsidRPr="00B9354A" w:rsidRDefault="007C4C1D" w:rsidP="007C4C1D">
      <w:pPr>
        <w:pStyle w:val="ListParagraph"/>
        <w:numPr>
          <w:ilvl w:val="0"/>
          <w:numId w:val="10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Select a generalization and bring up its “Tagged Values” window</w:t>
      </w:r>
    </w:p>
    <w:p w14:paraId="5BF1859D" w14:textId="77777777" w:rsidR="007C4C1D" w:rsidRPr="00B9354A" w:rsidRDefault="007C4C1D" w:rsidP="007C4C1D">
      <w:pPr>
        <w:pStyle w:val="ListParagraph"/>
        <w:numPr>
          <w:ilvl w:val="0"/>
          <w:numId w:val="10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Select Generalization row and add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 with corresponding value</w:t>
      </w:r>
    </w:p>
    <w:p w14:paraId="5B9FC02F" w14:textId="77777777" w:rsidR="007C4C1D" w:rsidRPr="00B9354A" w:rsidRDefault="007C4C1D" w:rsidP="007C4C1D">
      <w:pPr>
        <w:ind w:left="720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drawing>
          <wp:inline distT="0" distB="0" distL="0" distR="0" wp14:anchorId="68FD04C7" wp14:editId="4DAD3137">
            <wp:extent cx="3562709" cy="2036924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9123" cy="20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B759" w14:textId="77777777" w:rsidR="007C4C1D" w:rsidRPr="00B9354A" w:rsidRDefault="007C4C1D" w:rsidP="007C4C1D">
      <w:pPr>
        <w:rPr>
          <w:rFonts w:cs="Arial"/>
          <w:szCs w:val="22"/>
        </w:rPr>
      </w:pPr>
    </w:p>
    <w:p w14:paraId="093296DF" w14:textId="77777777" w:rsidR="007C4C1D" w:rsidRPr="00B9354A" w:rsidRDefault="007C4C1D" w:rsidP="00AA28ED">
      <w:pPr>
        <w:pStyle w:val="Heading3"/>
      </w:pPr>
      <w:bookmarkStart w:id="21" w:name="_Toc532374608"/>
      <w:r w:rsidRPr="00B9354A">
        <w:t>Steps to add a tagged value for attribute:</w:t>
      </w:r>
      <w:bookmarkEnd w:id="21"/>
    </w:p>
    <w:p w14:paraId="74D28BB3" w14:textId="77777777" w:rsidR="007C4C1D" w:rsidRPr="00B9354A" w:rsidRDefault="007C4C1D" w:rsidP="007C4C1D">
      <w:pPr>
        <w:pStyle w:val="ListParagraph"/>
        <w:numPr>
          <w:ilvl w:val="0"/>
          <w:numId w:val="11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Select an attribute and bring up its “Tagged Values” window</w:t>
      </w:r>
    </w:p>
    <w:p w14:paraId="4C46560D" w14:textId="77777777" w:rsidR="007C4C1D" w:rsidRPr="00B9354A" w:rsidRDefault="007C4C1D" w:rsidP="007C4C1D">
      <w:pPr>
        <w:pStyle w:val="ListParagraph"/>
        <w:numPr>
          <w:ilvl w:val="0"/>
          <w:numId w:val="11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Select Attribute row and add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 with corresponding value</w:t>
      </w:r>
    </w:p>
    <w:p w14:paraId="41600CA9" w14:textId="77777777" w:rsidR="007C4C1D" w:rsidRPr="00B9354A" w:rsidRDefault="007C4C1D" w:rsidP="007C4C1D">
      <w:pPr>
        <w:spacing w:after="0"/>
        <w:ind w:left="360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lastRenderedPageBreak/>
        <w:drawing>
          <wp:inline distT="0" distB="0" distL="0" distR="0" wp14:anchorId="0845EC8A" wp14:editId="7D9030A3">
            <wp:extent cx="3600450" cy="2114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845E" w14:textId="77777777" w:rsidR="007C4C1D" w:rsidRPr="00B9354A" w:rsidRDefault="007C4C1D" w:rsidP="007C4C1D">
      <w:pPr>
        <w:spacing w:after="0"/>
        <w:ind w:firstLine="360"/>
        <w:rPr>
          <w:rFonts w:cs="Arial"/>
          <w:i/>
          <w:szCs w:val="22"/>
        </w:rPr>
      </w:pPr>
      <w:r w:rsidRPr="00B9354A">
        <w:rPr>
          <w:rFonts w:cs="Arial"/>
          <w:i/>
          <w:szCs w:val="22"/>
        </w:rPr>
        <w:t>Note the “nested” tagged value can be ignored in this context. It is used for IDL generation.</w:t>
      </w:r>
    </w:p>
    <w:p w14:paraId="532CBCE0" w14:textId="77777777" w:rsidR="007C4C1D" w:rsidRPr="00B9354A" w:rsidRDefault="007C4C1D" w:rsidP="007C4C1D">
      <w:pPr>
        <w:rPr>
          <w:rFonts w:cs="Arial"/>
          <w:szCs w:val="22"/>
        </w:rPr>
      </w:pPr>
    </w:p>
    <w:p w14:paraId="7656B616" w14:textId="77777777" w:rsidR="007C4C1D" w:rsidRPr="00B9354A" w:rsidRDefault="007C4C1D" w:rsidP="00AA28ED">
      <w:pPr>
        <w:pStyle w:val="Heading3"/>
      </w:pPr>
      <w:bookmarkStart w:id="22" w:name="_Toc532374609"/>
      <w:r w:rsidRPr="00B9354A">
        <w:t>Steps to add a tagged value for association:</w:t>
      </w:r>
      <w:bookmarkEnd w:id="22"/>
    </w:p>
    <w:p w14:paraId="77946C97" w14:textId="77777777" w:rsidR="007C4C1D" w:rsidRPr="00B9354A" w:rsidRDefault="007C4C1D" w:rsidP="007C4C1D">
      <w:pPr>
        <w:pStyle w:val="ListParagraph"/>
        <w:numPr>
          <w:ilvl w:val="0"/>
          <w:numId w:val="12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Select an association and bring up its “Tagged Values” window</w:t>
      </w:r>
    </w:p>
    <w:p w14:paraId="1416CDC7" w14:textId="77777777" w:rsidR="007C4C1D" w:rsidRPr="00B9354A" w:rsidRDefault="007C4C1D" w:rsidP="007C4C1D">
      <w:pPr>
        <w:pStyle w:val="ListParagraph"/>
        <w:numPr>
          <w:ilvl w:val="0"/>
          <w:numId w:val="12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Select Connector Source row and add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 with corresponding value</w:t>
      </w:r>
    </w:p>
    <w:p w14:paraId="49E0F494" w14:textId="77777777" w:rsidR="007C4C1D" w:rsidRPr="00B9354A" w:rsidRDefault="007C4C1D" w:rsidP="007C4C1D">
      <w:pPr>
        <w:spacing w:after="0"/>
        <w:ind w:left="720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drawing>
          <wp:inline distT="0" distB="0" distL="0" distR="0" wp14:anchorId="1FA6DA7F" wp14:editId="5F190896">
            <wp:extent cx="3600450" cy="2114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AED3" w14:textId="77777777" w:rsidR="007C4C1D" w:rsidRPr="00B9354A" w:rsidRDefault="007C4C1D" w:rsidP="007C4C1D">
      <w:pPr>
        <w:spacing w:after="0"/>
        <w:ind w:left="720"/>
        <w:rPr>
          <w:rFonts w:cs="Arial"/>
          <w:i/>
          <w:szCs w:val="22"/>
        </w:rPr>
      </w:pPr>
      <w:r w:rsidRPr="00B9354A">
        <w:rPr>
          <w:rFonts w:cs="Arial"/>
          <w:i/>
          <w:szCs w:val="22"/>
        </w:rPr>
        <w:t>Note the “position” tagged value can be ignored in this context. It is used to label an element sequence position for XSD generation.</w:t>
      </w:r>
    </w:p>
    <w:p w14:paraId="4C26C56B" w14:textId="77777777" w:rsidR="007C4C1D" w:rsidRDefault="007C4C1D" w:rsidP="007C4C1D">
      <w:pPr>
        <w:spacing w:after="0"/>
        <w:rPr>
          <w:rFonts w:cs="Arial"/>
          <w:szCs w:val="22"/>
        </w:rPr>
      </w:pPr>
    </w:p>
    <w:p w14:paraId="223A5C5F" w14:textId="451A2CB9" w:rsidR="00AA28ED" w:rsidRPr="00B9354A" w:rsidRDefault="00AA28ED" w:rsidP="00AA28ED">
      <w:pPr>
        <w:spacing w:after="0"/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The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 is mostly in use</w:t>
      </w:r>
      <w:r w:rsidR="008915A4">
        <w:rPr>
          <w:rFonts w:cs="Arial"/>
          <w:szCs w:val="22"/>
        </w:rPr>
        <w:t>. Other specialized tags are:</w:t>
      </w:r>
    </w:p>
    <w:p w14:paraId="33F67936" w14:textId="77777777" w:rsidR="00AA28ED" w:rsidRPr="00B9354A" w:rsidRDefault="00AA28ED" w:rsidP="00AA28ED">
      <w:pPr>
        <w:pStyle w:val="ListParagraph"/>
        <w:numPr>
          <w:ilvl w:val="0"/>
          <w:numId w:val="13"/>
        </w:numPr>
        <w:rPr>
          <w:rFonts w:cs="Arial"/>
          <w:szCs w:val="22"/>
        </w:rPr>
      </w:pPr>
      <w:proofErr w:type="spellStart"/>
      <w:r w:rsidRPr="00B9354A">
        <w:rPr>
          <w:rFonts w:cs="Arial"/>
          <w:szCs w:val="22"/>
        </w:rPr>
        <w:t>ProtobufTag_extend</w:t>
      </w:r>
      <w:proofErr w:type="spellEnd"/>
      <w:r w:rsidRPr="00B9354A">
        <w:rPr>
          <w:rFonts w:cs="Arial"/>
          <w:szCs w:val="22"/>
        </w:rPr>
        <w:t xml:space="preserve"> – Specifies the class as containing </w:t>
      </w:r>
      <w:proofErr w:type="spellStart"/>
      <w:r w:rsidRPr="00B9354A">
        <w:rPr>
          <w:rFonts w:cs="Arial"/>
          <w:szCs w:val="22"/>
        </w:rPr>
        <w:t>Protobuf</w:t>
      </w:r>
      <w:proofErr w:type="spellEnd"/>
      <w:r w:rsidRPr="00B9354A">
        <w:rPr>
          <w:rFonts w:cs="Arial"/>
          <w:szCs w:val="22"/>
        </w:rPr>
        <w:t xml:space="preserve"> extensions (on </w:t>
      </w:r>
      <w:proofErr w:type="spellStart"/>
      <w:r w:rsidRPr="00B9354A">
        <w:rPr>
          <w:rFonts w:cs="Arial"/>
          <w:szCs w:val="22"/>
        </w:rPr>
        <w:t>FieldOptions</w:t>
      </w:r>
      <w:proofErr w:type="spellEnd"/>
      <w:r w:rsidRPr="00B9354A">
        <w:rPr>
          <w:rFonts w:cs="Arial"/>
          <w:szCs w:val="22"/>
        </w:rPr>
        <w:t xml:space="preserve"> only)</w:t>
      </w:r>
    </w:p>
    <w:p w14:paraId="1194D826" w14:textId="77777777" w:rsidR="00AA28ED" w:rsidRPr="00B9354A" w:rsidRDefault="00AA28ED" w:rsidP="00AA28ED">
      <w:pPr>
        <w:pStyle w:val="ListParagraph"/>
        <w:numPr>
          <w:ilvl w:val="0"/>
          <w:numId w:val="13"/>
        </w:numPr>
        <w:rPr>
          <w:rFonts w:cs="Arial"/>
          <w:szCs w:val="22"/>
        </w:rPr>
      </w:pPr>
      <w:proofErr w:type="spellStart"/>
      <w:r w:rsidRPr="00B9354A">
        <w:rPr>
          <w:rFonts w:cs="Arial"/>
          <w:szCs w:val="22"/>
        </w:rPr>
        <w:t>ProtobufTag_UUID</w:t>
      </w:r>
      <w:proofErr w:type="spellEnd"/>
      <w:r w:rsidRPr="00B9354A">
        <w:rPr>
          <w:rFonts w:cs="Arial"/>
          <w:szCs w:val="22"/>
        </w:rPr>
        <w:t xml:space="preserve"> – Specifies the attribute of the class as type UUID</w:t>
      </w:r>
    </w:p>
    <w:p w14:paraId="1634E0E1" w14:textId="77777777" w:rsidR="00AA28ED" w:rsidRPr="00B9354A" w:rsidRDefault="00AA28ED" w:rsidP="00AA28ED">
      <w:pPr>
        <w:pStyle w:val="ListParagraph"/>
        <w:numPr>
          <w:ilvl w:val="0"/>
          <w:numId w:val="13"/>
        </w:numPr>
        <w:rPr>
          <w:rFonts w:cs="Arial"/>
          <w:szCs w:val="22"/>
        </w:rPr>
      </w:pPr>
      <w:proofErr w:type="spellStart"/>
      <w:r w:rsidRPr="00B9354A">
        <w:rPr>
          <w:rFonts w:cs="Arial"/>
          <w:szCs w:val="22"/>
        </w:rPr>
        <w:t>ProtobufTag_Key</w:t>
      </w:r>
      <w:proofErr w:type="spellEnd"/>
      <w:r w:rsidRPr="00B9354A">
        <w:rPr>
          <w:rFonts w:cs="Arial"/>
          <w:szCs w:val="22"/>
        </w:rPr>
        <w:t xml:space="preserve"> – Specifies the attribute of the class as key</w:t>
      </w:r>
    </w:p>
    <w:p w14:paraId="05A3DEA0" w14:textId="77777777" w:rsidR="00AA28ED" w:rsidRDefault="00AA28ED" w:rsidP="00AA28ED">
      <w:pPr>
        <w:spacing w:after="0"/>
        <w:rPr>
          <w:rFonts w:cs="Arial"/>
          <w:szCs w:val="22"/>
        </w:rPr>
      </w:pPr>
    </w:p>
    <w:p w14:paraId="29C66284" w14:textId="279B1183" w:rsidR="00AA28ED" w:rsidRPr="00B9354A" w:rsidRDefault="00AA28ED" w:rsidP="00012A2B">
      <w:pPr>
        <w:pStyle w:val="Heading3"/>
        <w:rPr>
          <w:sz w:val="22"/>
        </w:rPr>
      </w:pPr>
      <w:bookmarkStart w:id="23" w:name="_Toc532374610"/>
      <w:r>
        <w:t>Top Package Level</w:t>
      </w:r>
      <w:bookmarkEnd w:id="23"/>
    </w:p>
    <w:p w14:paraId="7AA04D27" w14:textId="7D20100F" w:rsidR="00AA28ED" w:rsidRPr="00B9354A" w:rsidRDefault="00AA28ED" w:rsidP="00AA28ED">
      <w:pPr>
        <w:rPr>
          <w:rFonts w:cs="Arial"/>
          <w:szCs w:val="22"/>
        </w:rPr>
      </w:pPr>
      <w:r w:rsidRPr="00B9354A">
        <w:rPr>
          <w:rFonts w:cs="Arial"/>
          <w:szCs w:val="22"/>
        </w:rPr>
        <w:t>Also there is a top package level class for field level option</w:t>
      </w:r>
      <w:r w:rsidR="004A4904">
        <w:rPr>
          <w:rFonts w:cs="Arial"/>
          <w:szCs w:val="22"/>
        </w:rPr>
        <w:t>s</w:t>
      </w:r>
      <w:r w:rsidRPr="00B9354A">
        <w:rPr>
          <w:rFonts w:cs="Arial"/>
          <w:szCs w:val="22"/>
        </w:rPr>
        <w:t xml:space="preserve"> for </w:t>
      </w:r>
      <w:proofErr w:type="spellStart"/>
      <w:r w:rsidRPr="00B9354A">
        <w:rPr>
          <w:rFonts w:cs="Arial"/>
          <w:szCs w:val="22"/>
        </w:rPr>
        <w:t>Protobuf</w:t>
      </w:r>
      <w:proofErr w:type="spellEnd"/>
      <w:r w:rsidRPr="00B9354A">
        <w:rPr>
          <w:rFonts w:cs="Arial"/>
          <w:szCs w:val="22"/>
        </w:rPr>
        <w:t xml:space="preserve"> file generation.</w:t>
      </w:r>
      <w:r w:rsidR="00C42529">
        <w:rPr>
          <w:rFonts w:cs="Arial"/>
          <w:szCs w:val="22"/>
        </w:rPr>
        <w:t xml:space="preserve"> This metadata is propagated to the </w:t>
      </w:r>
      <w:proofErr w:type="spellStart"/>
      <w:r w:rsidR="00C42529">
        <w:rPr>
          <w:rFonts w:cs="Arial"/>
          <w:szCs w:val="22"/>
        </w:rPr>
        <w:t>Protobuf</w:t>
      </w:r>
      <w:proofErr w:type="spellEnd"/>
      <w:r w:rsidR="00C42529">
        <w:rPr>
          <w:rFonts w:cs="Arial"/>
          <w:szCs w:val="22"/>
        </w:rPr>
        <w:t xml:space="preserve"> using applications in </w:t>
      </w:r>
      <w:proofErr w:type="spellStart"/>
      <w:r w:rsidR="00C42529">
        <w:rPr>
          <w:rFonts w:cs="Arial"/>
          <w:szCs w:val="22"/>
        </w:rPr>
        <w:t>uml.proto</w:t>
      </w:r>
      <w:proofErr w:type="spellEnd"/>
    </w:p>
    <w:p w14:paraId="72BCD7BD" w14:textId="77777777" w:rsidR="00AA28ED" w:rsidRPr="00B9354A" w:rsidRDefault="00AA28ED" w:rsidP="00AA28ED">
      <w:pPr>
        <w:jc w:val="center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lastRenderedPageBreak/>
        <w:drawing>
          <wp:inline distT="0" distB="0" distL="0" distR="0" wp14:anchorId="00EA3C40" wp14:editId="35160B90">
            <wp:extent cx="2371725" cy="1247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0" t="16023" r="6897" b="11602"/>
                    <a:stretch/>
                  </pic:blipFill>
                  <pic:spPr bwMode="auto">
                    <a:xfrm>
                      <a:off x="0" y="0"/>
                      <a:ext cx="2371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D5031" w14:textId="77777777" w:rsidR="00AA28ED" w:rsidRPr="00B9354A" w:rsidRDefault="00AA28ED" w:rsidP="00AA28ED">
      <w:pPr>
        <w:rPr>
          <w:rFonts w:cs="Arial"/>
          <w:szCs w:val="22"/>
        </w:rPr>
      </w:pPr>
    </w:p>
    <w:p w14:paraId="09038C20" w14:textId="77777777" w:rsidR="00AA28ED" w:rsidRDefault="00AA28ED" w:rsidP="007C4C1D">
      <w:pPr>
        <w:spacing w:after="0"/>
        <w:rPr>
          <w:rFonts w:cs="Arial"/>
          <w:szCs w:val="22"/>
        </w:rPr>
      </w:pPr>
    </w:p>
    <w:p w14:paraId="68236344" w14:textId="77777777" w:rsidR="00AA28ED" w:rsidRDefault="00AA28ED" w:rsidP="007C4C1D">
      <w:pPr>
        <w:spacing w:after="0"/>
        <w:rPr>
          <w:rFonts w:cs="Arial"/>
          <w:szCs w:val="22"/>
        </w:rPr>
      </w:pPr>
    </w:p>
    <w:p w14:paraId="30A41806" w14:textId="77777777" w:rsidR="00AA28ED" w:rsidRPr="00B9354A" w:rsidRDefault="00AA28ED" w:rsidP="007C4C1D">
      <w:pPr>
        <w:spacing w:after="0"/>
        <w:rPr>
          <w:rFonts w:cs="Arial"/>
          <w:szCs w:val="22"/>
        </w:rPr>
      </w:pPr>
    </w:p>
    <w:p w14:paraId="5AAA9B0A" w14:textId="77777777" w:rsidR="00EB18E8" w:rsidRDefault="00EB18E8" w:rsidP="00F95B5F"/>
    <w:p w14:paraId="5E0ABC8D" w14:textId="77777777" w:rsidR="00EB18E8" w:rsidRDefault="00EB18E8" w:rsidP="00F95B5F"/>
    <w:p w14:paraId="03C617C8" w14:textId="77777777" w:rsidR="00EB18E8" w:rsidRDefault="00EB18E8" w:rsidP="00F95B5F"/>
    <w:p w14:paraId="618B0748" w14:textId="77777777" w:rsidR="00EB18E8" w:rsidRDefault="00EB18E8" w:rsidP="00F95B5F"/>
    <w:sectPr w:rsidR="00EB18E8" w:rsidSect="00CD2680">
      <w:headerReference w:type="default" r:id="rId44"/>
      <w:footerReference w:type="first" r:id="rId45"/>
      <w:pgSz w:w="12240" w:h="15840" w:code="1"/>
      <w:pgMar w:top="1440" w:right="1440" w:bottom="1440" w:left="1440" w:header="864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7EFC5" w14:textId="77777777" w:rsidR="006A45F5" w:rsidRDefault="006A45F5">
      <w:r>
        <w:separator/>
      </w:r>
    </w:p>
  </w:endnote>
  <w:endnote w:type="continuationSeparator" w:id="0">
    <w:p w14:paraId="69C1EFA8" w14:textId="77777777" w:rsidR="006A45F5" w:rsidRDefault="006A4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E9BBA5" w14:textId="447AED3B" w:rsidR="001A499B" w:rsidRDefault="001A499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ab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824B8E" w:rsidRPr="00824B8E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4D093DE" w14:textId="77777777" w:rsidR="001A499B" w:rsidRDefault="001A49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89B82" w14:textId="77777777" w:rsidR="006A45F5" w:rsidRDefault="006A45F5">
      <w:r>
        <w:separator/>
      </w:r>
    </w:p>
  </w:footnote>
  <w:footnote w:type="continuationSeparator" w:id="0">
    <w:p w14:paraId="53D0B5AC" w14:textId="77777777" w:rsidR="006A45F5" w:rsidRDefault="006A45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10DC9B" w14:textId="77F5CDAE" w:rsidR="001A499B" w:rsidRDefault="001A499B">
    <w:pPr>
      <w:pStyle w:val="Single"/>
      <w:tabs>
        <w:tab w:val="left" w:pos="1080"/>
        <w:tab w:val="right" w:pos="9360"/>
      </w:tabs>
      <w:rPr>
        <w:rStyle w:val="PageNumber"/>
      </w:rPr>
    </w:pPr>
    <w: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24B8E">
      <w:rPr>
        <w:rStyle w:val="PageNumber"/>
        <w:noProof/>
      </w:rPr>
      <w:t>3</w:t>
    </w:r>
    <w:r>
      <w:rPr>
        <w:rStyle w:val="PageNumber"/>
      </w:rPr>
      <w:fldChar w:fldCharType="end"/>
    </w:r>
    <w:r>
      <w:rPr>
        <w:rStyle w:val="PageNumber"/>
      </w:rPr>
      <w:tab/>
      <w:t xml:space="preserve">Enterprise Architect to Protocol Buffer Exporter </w:t>
    </w:r>
    <w:r w:rsidR="007C3237">
      <w:rPr>
        <w:rStyle w:val="PageNumber"/>
      </w:rPr>
      <w:t>User’s Guide</w:t>
    </w:r>
  </w:p>
  <w:p w14:paraId="41EBEEB1" w14:textId="77777777" w:rsidR="001A499B" w:rsidRDefault="001A499B">
    <w:pPr>
      <w:pStyle w:val="Single"/>
      <w:tabs>
        <w:tab w:val="left" w:pos="1080"/>
        <w:tab w:val="right" w:pos="9360"/>
      </w:tabs>
    </w:pPr>
    <w:r>
      <w:rPr>
        <w:rStyle w:val="PageNumbe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F4409"/>
    <w:multiLevelType w:val="hybridMultilevel"/>
    <w:tmpl w:val="1D3499E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91397"/>
    <w:multiLevelType w:val="hybridMultilevel"/>
    <w:tmpl w:val="9A1487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32203"/>
    <w:multiLevelType w:val="hybridMultilevel"/>
    <w:tmpl w:val="28FE1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512DF"/>
    <w:multiLevelType w:val="hybridMultilevel"/>
    <w:tmpl w:val="9A1487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372E3"/>
    <w:multiLevelType w:val="hybridMultilevel"/>
    <w:tmpl w:val="6A605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D6DD4"/>
    <w:multiLevelType w:val="hybridMultilevel"/>
    <w:tmpl w:val="6F186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676CA"/>
    <w:multiLevelType w:val="hybridMultilevel"/>
    <w:tmpl w:val="9A1487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533804"/>
    <w:multiLevelType w:val="hybridMultilevel"/>
    <w:tmpl w:val="4844A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135B53"/>
    <w:multiLevelType w:val="hybridMultilevel"/>
    <w:tmpl w:val="B08EB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86007B"/>
    <w:multiLevelType w:val="hybridMultilevel"/>
    <w:tmpl w:val="2F204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980D63"/>
    <w:multiLevelType w:val="multilevel"/>
    <w:tmpl w:val="451CC0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62E4604"/>
    <w:multiLevelType w:val="hybridMultilevel"/>
    <w:tmpl w:val="84A43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EC1203"/>
    <w:multiLevelType w:val="hybridMultilevel"/>
    <w:tmpl w:val="E6329428"/>
    <w:lvl w:ilvl="0" w:tplc="81E80F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985EB2"/>
    <w:multiLevelType w:val="hybridMultilevel"/>
    <w:tmpl w:val="CBC037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957C8F"/>
    <w:multiLevelType w:val="hybridMultilevel"/>
    <w:tmpl w:val="BA8E5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D0791A"/>
    <w:multiLevelType w:val="hybridMultilevel"/>
    <w:tmpl w:val="65247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14"/>
  </w:num>
  <w:num w:numId="5">
    <w:abstractNumId w:val="11"/>
  </w:num>
  <w:num w:numId="6">
    <w:abstractNumId w:val="2"/>
  </w:num>
  <w:num w:numId="7">
    <w:abstractNumId w:val="9"/>
  </w:num>
  <w:num w:numId="8">
    <w:abstractNumId w:val="12"/>
  </w:num>
  <w:num w:numId="9">
    <w:abstractNumId w:val="13"/>
  </w:num>
  <w:num w:numId="10">
    <w:abstractNumId w:val="3"/>
  </w:num>
  <w:num w:numId="11">
    <w:abstractNumId w:val="6"/>
  </w:num>
  <w:num w:numId="12">
    <w:abstractNumId w:val="1"/>
  </w:num>
  <w:num w:numId="13">
    <w:abstractNumId w:val="7"/>
  </w:num>
  <w:num w:numId="14">
    <w:abstractNumId w:val="0"/>
  </w:num>
  <w:num w:numId="15">
    <w:abstractNumId w:val="15"/>
  </w:num>
  <w:num w:numId="16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1BFA"/>
    <w:rsid w:val="0000024F"/>
    <w:rsid w:val="00003D4E"/>
    <w:rsid w:val="0000475C"/>
    <w:rsid w:val="00005C00"/>
    <w:rsid w:val="00006222"/>
    <w:rsid w:val="00010DE6"/>
    <w:rsid w:val="00012A2B"/>
    <w:rsid w:val="00013AF9"/>
    <w:rsid w:val="000143D1"/>
    <w:rsid w:val="000174A4"/>
    <w:rsid w:val="00025060"/>
    <w:rsid w:val="00032401"/>
    <w:rsid w:val="000440E2"/>
    <w:rsid w:val="0004578E"/>
    <w:rsid w:val="00051E7D"/>
    <w:rsid w:val="00053558"/>
    <w:rsid w:val="000652C1"/>
    <w:rsid w:val="00075183"/>
    <w:rsid w:val="000779DD"/>
    <w:rsid w:val="000866E7"/>
    <w:rsid w:val="000970FE"/>
    <w:rsid w:val="000B1461"/>
    <w:rsid w:val="000B4094"/>
    <w:rsid w:val="000B60F0"/>
    <w:rsid w:val="000D4AF0"/>
    <w:rsid w:val="000D58F1"/>
    <w:rsid w:val="000D678E"/>
    <w:rsid w:val="000E5D59"/>
    <w:rsid w:val="000E61A3"/>
    <w:rsid w:val="000F527C"/>
    <w:rsid w:val="000F594F"/>
    <w:rsid w:val="00111F5B"/>
    <w:rsid w:val="00112EE0"/>
    <w:rsid w:val="0012532C"/>
    <w:rsid w:val="00126533"/>
    <w:rsid w:val="00140153"/>
    <w:rsid w:val="001433F9"/>
    <w:rsid w:val="0014599E"/>
    <w:rsid w:val="00145D96"/>
    <w:rsid w:val="00151B28"/>
    <w:rsid w:val="00156B9A"/>
    <w:rsid w:val="001633D6"/>
    <w:rsid w:val="0018344D"/>
    <w:rsid w:val="00193967"/>
    <w:rsid w:val="00194A6C"/>
    <w:rsid w:val="001A10B4"/>
    <w:rsid w:val="001A3F94"/>
    <w:rsid w:val="001A499B"/>
    <w:rsid w:val="001A4F0F"/>
    <w:rsid w:val="001B03A4"/>
    <w:rsid w:val="001B4976"/>
    <w:rsid w:val="001B6908"/>
    <w:rsid w:val="001D11DA"/>
    <w:rsid w:val="001D4B54"/>
    <w:rsid w:val="001D5EFB"/>
    <w:rsid w:val="001D6C03"/>
    <w:rsid w:val="001E334C"/>
    <w:rsid w:val="001E51AD"/>
    <w:rsid w:val="001F18C9"/>
    <w:rsid w:val="001F3483"/>
    <w:rsid w:val="00202F36"/>
    <w:rsid w:val="0020551E"/>
    <w:rsid w:val="002148BF"/>
    <w:rsid w:val="0022228A"/>
    <w:rsid w:val="002341AE"/>
    <w:rsid w:val="00240E37"/>
    <w:rsid w:val="00245ECE"/>
    <w:rsid w:val="0025511F"/>
    <w:rsid w:val="00264592"/>
    <w:rsid w:val="002711E9"/>
    <w:rsid w:val="0027223C"/>
    <w:rsid w:val="002803B4"/>
    <w:rsid w:val="00281C1A"/>
    <w:rsid w:val="00282EBC"/>
    <w:rsid w:val="002845FF"/>
    <w:rsid w:val="0028773C"/>
    <w:rsid w:val="002918B9"/>
    <w:rsid w:val="00292832"/>
    <w:rsid w:val="00293F4C"/>
    <w:rsid w:val="00294F70"/>
    <w:rsid w:val="002B5AEF"/>
    <w:rsid w:val="002B5AF3"/>
    <w:rsid w:val="002C71EF"/>
    <w:rsid w:val="002C7DE6"/>
    <w:rsid w:val="002F54D5"/>
    <w:rsid w:val="002F565C"/>
    <w:rsid w:val="0030776E"/>
    <w:rsid w:val="00311715"/>
    <w:rsid w:val="00325B75"/>
    <w:rsid w:val="00331871"/>
    <w:rsid w:val="00335E70"/>
    <w:rsid w:val="00357FC2"/>
    <w:rsid w:val="00360A45"/>
    <w:rsid w:val="00372201"/>
    <w:rsid w:val="003779A3"/>
    <w:rsid w:val="00384651"/>
    <w:rsid w:val="00384F72"/>
    <w:rsid w:val="0039283A"/>
    <w:rsid w:val="003936F0"/>
    <w:rsid w:val="003B38DB"/>
    <w:rsid w:val="003B68B8"/>
    <w:rsid w:val="003C43AC"/>
    <w:rsid w:val="003D08BD"/>
    <w:rsid w:val="003E0FE0"/>
    <w:rsid w:val="003E4B6B"/>
    <w:rsid w:val="003E6868"/>
    <w:rsid w:val="003E71A3"/>
    <w:rsid w:val="003F4E33"/>
    <w:rsid w:val="003F67BA"/>
    <w:rsid w:val="003F7578"/>
    <w:rsid w:val="00400A50"/>
    <w:rsid w:val="00405BE0"/>
    <w:rsid w:val="004060DC"/>
    <w:rsid w:val="00417C9E"/>
    <w:rsid w:val="004300CC"/>
    <w:rsid w:val="00435B89"/>
    <w:rsid w:val="004538AA"/>
    <w:rsid w:val="00462E49"/>
    <w:rsid w:val="00464A9D"/>
    <w:rsid w:val="004708B7"/>
    <w:rsid w:val="00472859"/>
    <w:rsid w:val="0047486C"/>
    <w:rsid w:val="00477654"/>
    <w:rsid w:val="00477CFC"/>
    <w:rsid w:val="00480AF4"/>
    <w:rsid w:val="004A0A70"/>
    <w:rsid w:val="004A4904"/>
    <w:rsid w:val="004B3705"/>
    <w:rsid w:val="004C1087"/>
    <w:rsid w:val="004C6F0E"/>
    <w:rsid w:val="004C70E2"/>
    <w:rsid w:val="004E2513"/>
    <w:rsid w:val="004E5C54"/>
    <w:rsid w:val="004F08E1"/>
    <w:rsid w:val="004F4492"/>
    <w:rsid w:val="004F70C0"/>
    <w:rsid w:val="00500D62"/>
    <w:rsid w:val="0050290E"/>
    <w:rsid w:val="0051651B"/>
    <w:rsid w:val="005168BB"/>
    <w:rsid w:val="00520570"/>
    <w:rsid w:val="0053057A"/>
    <w:rsid w:val="005315CD"/>
    <w:rsid w:val="005368F5"/>
    <w:rsid w:val="00537653"/>
    <w:rsid w:val="00544F94"/>
    <w:rsid w:val="00551F8A"/>
    <w:rsid w:val="005605F6"/>
    <w:rsid w:val="00564E16"/>
    <w:rsid w:val="00571E98"/>
    <w:rsid w:val="00574C7C"/>
    <w:rsid w:val="005764C4"/>
    <w:rsid w:val="005B55A8"/>
    <w:rsid w:val="005B62E2"/>
    <w:rsid w:val="005B7893"/>
    <w:rsid w:val="005C4D01"/>
    <w:rsid w:val="005D15EE"/>
    <w:rsid w:val="005D437E"/>
    <w:rsid w:val="005D66B5"/>
    <w:rsid w:val="005D7D47"/>
    <w:rsid w:val="005E0625"/>
    <w:rsid w:val="005E547D"/>
    <w:rsid w:val="00601B85"/>
    <w:rsid w:val="00620466"/>
    <w:rsid w:val="0062380A"/>
    <w:rsid w:val="0064373D"/>
    <w:rsid w:val="006456B8"/>
    <w:rsid w:val="00654726"/>
    <w:rsid w:val="006623FC"/>
    <w:rsid w:val="006722CA"/>
    <w:rsid w:val="00675CA9"/>
    <w:rsid w:val="006867C3"/>
    <w:rsid w:val="0069558D"/>
    <w:rsid w:val="00696384"/>
    <w:rsid w:val="006A0A25"/>
    <w:rsid w:val="006A45F5"/>
    <w:rsid w:val="006A6F0E"/>
    <w:rsid w:val="006A6FC1"/>
    <w:rsid w:val="006A70E5"/>
    <w:rsid w:val="006B2A3F"/>
    <w:rsid w:val="006B2C3B"/>
    <w:rsid w:val="006B77BA"/>
    <w:rsid w:val="006C4043"/>
    <w:rsid w:val="006D127A"/>
    <w:rsid w:val="006D481C"/>
    <w:rsid w:val="006E2816"/>
    <w:rsid w:val="006E65AA"/>
    <w:rsid w:val="00700A59"/>
    <w:rsid w:val="0071691A"/>
    <w:rsid w:val="00731597"/>
    <w:rsid w:val="00731946"/>
    <w:rsid w:val="00734F20"/>
    <w:rsid w:val="0073695C"/>
    <w:rsid w:val="00740CEE"/>
    <w:rsid w:val="00741E5D"/>
    <w:rsid w:val="0077048E"/>
    <w:rsid w:val="00773F92"/>
    <w:rsid w:val="0077501A"/>
    <w:rsid w:val="00777D33"/>
    <w:rsid w:val="00783620"/>
    <w:rsid w:val="0079179C"/>
    <w:rsid w:val="007A0AD9"/>
    <w:rsid w:val="007A38ED"/>
    <w:rsid w:val="007B5696"/>
    <w:rsid w:val="007C166D"/>
    <w:rsid w:val="007C3237"/>
    <w:rsid w:val="007C4C1D"/>
    <w:rsid w:val="007D36A9"/>
    <w:rsid w:val="008044C8"/>
    <w:rsid w:val="00804FBC"/>
    <w:rsid w:val="008152C5"/>
    <w:rsid w:val="00817749"/>
    <w:rsid w:val="00824B8E"/>
    <w:rsid w:val="00830CDB"/>
    <w:rsid w:val="00843C19"/>
    <w:rsid w:val="00843F70"/>
    <w:rsid w:val="00845572"/>
    <w:rsid w:val="00853D39"/>
    <w:rsid w:val="0085548C"/>
    <w:rsid w:val="00860959"/>
    <w:rsid w:val="00871BA9"/>
    <w:rsid w:val="00876501"/>
    <w:rsid w:val="008915A4"/>
    <w:rsid w:val="008978AA"/>
    <w:rsid w:val="008B6CEF"/>
    <w:rsid w:val="008C3230"/>
    <w:rsid w:val="008C344B"/>
    <w:rsid w:val="008E3E45"/>
    <w:rsid w:val="008F3CE2"/>
    <w:rsid w:val="009065DB"/>
    <w:rsid w:val="00910027"/>
    <w:rsid w:val="0092437C"/>
    <w:rsid w:val="00936E61"/>
    <w:rsid w:val="00937302"/>
    <w:rsid w:val="0094405A"/>
    <w:rsid w:val="009453A9"/>
    <w:rsid w:val="00947EEB"/>
    <w:rsid w:val="00971E31"/>
    <w:rsid w:val="00981E1F"/>
    <w:rsid w:val="009915F0"/>
    <w:rsid w:val="0099310F"/>
    <w:rsid w:val="009A0872"/>
    <w:rsid w:val="009B344A"/>
    <w:rsid w:val="009B3821"/>
    <w:rsid w:val="009B574F"/>
    <w:rsid w:val="009C42A9"/>
    <w:rsid w:val="009D2D55"/>
    <w:rsid w:val="009D3192"/>
    <w:rsid w:val="009D5275"/>
    <w:rsid w:val="009D5677"/>
    <w:rsid w:val="009D6B8E"/>
    <w:rsid w:val="009D7F9C"/>
    <w:rsid w:val="009E2763"/>
    <w:rsid w:val="009F07C6"/>
    <w:rsid w:val="009F4DDF"/>
    <w:rsid w:val="00A0454C"/>
    <w:rsid w:val="00A170DF"/>
    <w:rsid w:val="00A21FC7"/>
    <w:rsid w:val="00A31063"/>
    <w:rsid w:val="00A328E8"/>
    <w:rsid w:val="00A34EA5"/>
    <w:rsid w:val="00A428E6"/>
    <w:rsid w:val="00A42BE1"/>
    <w:rsid w:val="00A472CC"/>
    <w:rsid w:val="00A62A1C"/>
    <w:rsid w:val="00A714BB"/>
    <w:rsid w:val="00A72AD2"/>
    <w:rsid w:val="00A919D4"/>
    <w:rsid w:val="00A93E38"/>
    <w:rsid w:val="00AA01B2"/>
    <w:rsid w:val="00AA0967"/>
    <w:rsid w:val="00AA28ED"/>
    <w:rsid w:val="00AB4A91"/>
    <w:rsid w:val="00AC2ABE"/>
    <w:rsid w:val="00AC487A"/>
    <w:rsid w:val="00AD3D15"/>
    <w:rsid w:val="00AD45F0"/>
    <w:rsid w:val="00AD6630"/>
    <w:rsid w:val="00AD6DF8"/>
    <w:rsid w:val="00AE10B5"/>
    <w:rsid w:val="00AF1714"/>
    <w:rsid w:val="00AF5E28"/>
    <w:rsid w:val="00B21735"/>
    <w:rsid w:val="00B25DC6"/>
    <w:rsid w:val="00B4030C"/>
    <w:rsid w:val="00B5391B"/>
    <w:rsid w:val="00B56B39"/>
    <w:rsid w:val="00B604A6"/>
    <w:rsid w:val="00B705BB"/>
    <w:rsid w:val="00B73B2C"/>
    <w:rsid w:val="00B77F16"/>
    <w:rsid w:val="00B90DB1"/>
    <w:rsid w:val="00B94E19"/>
    <w:rsid w:val="00BA1975"/>
    <w:rsid w:val="00BA59B3"/>
    <w:rsid w:val="00BB2FC2"/>
    <w:rsid w:val="00BC014A"/>
    <w:rsid w:val="00BC1AD7"/>
    <w:rsid w:val="00BC53D0"/>
    <w:rsid w:val="00BE07D3"/>
    <w:rsid w:val="00BE2EDD"/>
    <w:rsid w:val="00BE7A58"/>
    <w:rsid w:val="00BF0130"/>
    <w:rsid w:val="00BF1BE5"/>
    <w:rsid w:val="00C12AF6"/>
    <w:rsid w:val="00C15C0C"/>
    <w:rsid w:val="00C1672A"/>
    <w:rsid w:val="00C211EF"/>
    <w:rsid w:val="00C24794"/>
    <w:rsid w:val="00C42529"/>
    <w:rsid w:val="00C72AF6"/>
    <w:rsid w:val="00C80BC8"/>
    <w:rsid w:val="00CA1539"/>
    <w:rsid w:val="00CA19E7"/>
    <w:rsid w:val="00CA204B"/>
    <w:rsid w:val="00CB5F9A"/>
    <w:rsid w:val="00CC01A6"/>
    <w:rsid w:val="00CD2680"/>
    <w:rsid w:val="00CD627E"/>
    <w:rsid w:val="00CE39ED"/>
    <w:rsid w:val="00CF07EE"/>
    <w:rsid w:val="00CF5C8A"/>
    <w:rsid w:val="00CF6606"/>
    <w:rsid w:val="00CF6E0E"/>
    <w:rsid w:val="00CF6E15"/>
    <w:rsid w:val="00D01F89"/>
    <w:rsid w:val="00D07D15"/>
    <w:rsid w:val="00D33B0F"/>
    <w:rsid w:val="00D34583"/>
    <w:rsid w:val="00D62166"/>
    <w:rsid w:val="00D81BFA"/>
    <w:rsid w:val="00D90FCE"/>
    <w:rsid w:val="00D91918"/>
    <w:rsid w:val="00DA32BC"/>
    <w:rsid w:val="00DA6669"/>
    <w:rsid w:val="00DB2167"/>
    <w:rsid w:val="00DB49FF"/>
    <w:rsid w:val="00DB6B3C"/>
    <w:rsid w:val="00DB7964"/>
    <w:rsid w:val="00DC5E23"/>
    <w:rsid w:val="00DD3264"/>
    <w:rsid w:val="00DD4590"/>
    <w:rsid w:val="00DD6B5E"/>
    <w:rsid w:val="00DF363C"/>
    <w:rsid w:val="00DF7DA4"/>
    <w:rsid w:val="00E10704"/>
    <w:rsid w:val="00E13053"/>
    <w:rsid w:val="00E15370"/>
    <w:rsid w:val="00E246E6"/>
    <w:rsid w:val="00E261A7"/>
    <w:rsid w:val="00E27F2A"/>
    <w:rsid w:val="00E307EC"/>
    <w:rsid w:val="00E410FF"/>
    <w:rsid w:val="00E41AFF"/>
    <w:rsid w:val="00E5082F"/>
    <w:rsid w:val="00E5270F"/>
    <w:rsid w:val="00E56909"/>
    <w:rsid w:val="00E63740"/>
    <w:rsid w:val="00E772F7"/>
    <w:rsid w:val="00E855E3"/>
    <w:rsid w:val="00E8560F"/>
    <w:rsid w:val="00E9695B"/>
    <w:rsid w:val="00E96EBD"/>
    <w:rsid w:val="00E9708A"/>
    <w:rsid w:val="00EA7E10"/>
    <w:rsid w:val="00EB18E8"/>
    <w:rsid w:val="00EC260C"/>
    <w:rsid w:val="00EC4875"/>
    <w:rsid w:val="00ED1905"/>
    <w:rsid w:val="00EF5C70"/>
    <w:rsid w:val="00EF5D14"/>
    <w:rsid w:val="00F06FA7"/>
    <w:rsid w:val="00F07AB5"/>
    <w:rsid w:val="00F24F11"/>
    <w:rsid w:val="00F2516A"/>
    <w:rsid w:val="00F330B5"/>
    <w:rsid w:val="00F34730"/>
    <w:rsid w:val="00F35BE9"/>
    <w:rsid w:val="00F414FA"/>
    <w:rsid w:val="00F4262E"/>
    <w:rsid w:val="00F5454E"/>
    <w:rsid w:val="00F668CA"/>
    <w:rsid w:val="00F80FC8"/>
    <w:rsid w:val="00F8128F"/>
    <w:rsid w:val="00F85175"/>
    <w:rsid w:val="00F85BEC"/>
    <w:rsid w:val="00F86294"/>
    <w:rsid w:val="00F91663"/>
    <w:rsid w:val="00F95B5F"/>
    <w:rsid w:val="00F972FD"/>
    <w:rsid w:val="00FB3397"/>
    <w:rsid w:val="00FC0423"/>
    <w:rsid w:val="00FC57B0"/>
    <w:rsid w:val="00FE4D0B"/>
    <w:rsid w:val="00FE6C4D"/>
    <w:rsid w:val="00FE796D"/>
    <w:rsid w:val="00FE7C0B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74F748"/>
  <w15:docId w15:val="{11BF120B-8B87-4E2D-B8F5-3CAEB2AD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456B8"/>
    <w:pPr>
      <w:tabs>
        <w:tab w:val="left" w:pos="180"/>
        <w:tab w:val="left" w:pos="720"/>
      </w:tabs>
      <w:spacing w:before="120" w:after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qFormat/>
    <w:rsid w:val="00E5270F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28773C"/>
    <w:pPr>
      <w:keepNext/>
      <w:numPr>
        <w:ilvl w:val="1"/>
        <w:numId w:val="1"/>
      </w:numPr>
      <w:tabs>
        <w:tab w:val="clear" w:pos="180"/>
        <w:tab w:val="clear" w:pos="720"/>
      </w:tabs>
      <w:spacing w:before="0" w:after="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4C6F0E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E5270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E5270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5270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5270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E5270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5270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456B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6456B8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6456B8"/>
    <w:rPr>
      <w:rFonts w:ascii="Arial" w:hAnsi="Arial"/>
      <w:color w:val="0000FF"/>
      <w:sz w:val="22"/>
      <w:u w:val="single"/>
    </w:rPr>
  </w:style>
  <w:style w:type="paragraph" w:customStyle="1" w:styleId="Single">
    <w:name w:val="Single"/>
    <w:rsid w:val="00845572"/>
    <w:rPr>
      <w:rFonts w:ascii="Arial" w:hAnsi="Arial"/>
      <w:sz w:val="22"/>
    </w:rPr>
  </w:style>
  <w:style w:type="paragraph" w:customStyle="1" w:styleId="SubHead">
    <w:name w:val="SubHead"/>
    <w:basedOn w:val="Normal"/>
    <w:rPr>
      <w:b/>
      <w:i/>
    </w:rPr>
  </w:style>
  <w:style w:type="character" w:styleId="FollowedHyperlink">
    <w:name w:val="FollowedHyperlink"/>
    <w:basedOn w:val="DefaultParagraphFont"/>
    <w:rsid w:val="006456B8"/>
    <w:rPr>
      <w:rFonts w:ascii="Arial" w:hAnsi="Arial"/>
      <w:color w:val="800080"/>
      <w:sz w:val="22"/>
      <w:u w:val="single"/>
    </w:rPr>
  </w:style>
  <w:style w:type="character" w:styleId="PageNumber">
    <w:name w:val="page number"/>
    <w:basedOn w:val="DefaultParagraphFont"/>
    <w:rsid w:val="006456B8"/>
    <w:rPr>
      <w:rFonts w:ascii="Arial" w:hAnsi="Arial"/>
      <w:sz w:val="22"/>
    </w:rPr>
  </w:style>
  <w:style w:type="table" w:styleId="TableContemporary">
    <w:name w:val="Table Contemporary"/>
    <w:basedOn w:val="TableNormal"/>
    <w:rsid w:val="006456B8"/>
    <w:pPr>
      <w:tabs>
        <w:tab w:val="left" w:pos="180"/>
        <w:tab w:val="left" w:pos="720"/>
      </w:tabs>
      <w:spacing w:before="120" w:after="120"/>
    </w:pPr>
    <w:rPr>
      <w:rFonts w:ascii="Arial" w:hAnsi="Arial"/>
      <w:sz w:val="2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Date">
    <w:name w:val="Date"/>
    <w:basedOn w:val="Normal"/>
    <w:next w:val="Normal"/>
    <w:rsid w:val="006456B8"/>
  </w:style>
  <w:style w:type="character" w:customStyle="1" w:styleId="FooterChar">
    <w:name w:val="Footer Char"/>
    <w:basedOn w:val="DefaultParagraphFont"/>
    <w:link w:val="Footer"/>
    <w:uiPriority w:val="99"/>
    <w:rsid w:val="00D81BFA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rsid w:val="00D81BFA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81B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D81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81BFA"/>
    <w:pPr>
      <w:keepLines/>
      <w:tabs>
        <w:tab w:val="clear" w:pos="180"/>
        <w:tab w:val="clear" w:pos="72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D81BFA"/>
    <w:pPr>
      <w:tabs>
        <w:tab w:val="clear" w:pos="180"/>
        <w:tab w:val="clear" w:pos="72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261A7"/>
    <w:pPr>
      <w:tabs>
        <w:tab w:val="clear" w:pos="180"/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61A7"/>
    <w:rPr>
      <w:rFonts w:ascii="Courier New" w:hAnsi="Courier New" w:cs="Courier New"/>
    </w:rPr>
  </w:style>
  <w:style w:type="paragraph" w:styleId="TOC2">
    <w:name w:val="toc 2"/>
    <w:basedOn w:val="Normal"/>
    <w:next w:val="Normal"/>
    <w:autoRedefine/>
    <w:uiPriority w:val="39"/>
    <w:rsid w:val="00E261A7"/>
    <w:pPr>
      <w:tabs>
        <w:tab w:val="clear" w:pos="180"/>
        <w:tab w:val="clear" w:pos="720"/>
      </w:tabs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700A5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rsid w:val="006A0A25"/>
    <w:pPr>
      <w:tabs>
        <w:tab w:val="clear" w:pos="180"/>
        <w:tab w:val="clear" w:pos="720"/>
      </w:tabs>
      <w:spacing w:after="100"/>
      <w:ind w:left="440"/>
    </w:pPr>
  </w:style>
  <w:style w:type="character" w:styleId="CommentReference">
    <w:name w:val="annotation reference"/>
    <w:basedOn w:val="DefaultParagraphFont"/>
    <w:rsid w:val="005D437E"/>
    <w:rPr>
      <w:sz w:val="16"/>
      <w:szCs w:val="16"/>
    </w:rPr>
  </w:style>
  <w:style w:type="paragraph" w:styleId="CommentText">
    <w:name w:val="annotation text"/>
    <w:basedOn w:val="Normal"/>
    <w:link w:val="CommentTextChar"/>
    <w:rsid w:val="005D437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D437E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5D43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D437E"/>
    <w:rPr>
      <w:rFonts w:ascii="Arial" w:hAnsi="Arial"/>
      <w:b/>
      <w:bCs/>
    </w:rPr>
  </w:style>
  <w:style w:type="character" w:customStyle="1" w:styleId="Heading4Char">
    <w:name w:val="Heading 4 Char"/>
    <w:basedOn w:val="DefaultParagraphFont"/>
    <w:link w:val="Heading4"/>
    <w:rsid w:val="00E5270F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semiHidden/>
    <w:rsid w:val="00E5270F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semiHidden/>
    <w:rsid w:val="00E5270F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semiHidden/>
    <w:rsid w:val="00E5270F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semiHidden/>
    <w:rsid w:val="00E5270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E527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Revision">
    <w:name w:val="Revision"/>
    <w:hidden/>
    <w:uiPriority w:val="99"/>
    <w:semiHidden/>
    <w:rsid w:val="001A4F0F"/>
    <w:rPr>
      <w:rFonts w:ascii="Arial" w:hAnsi="Arial"/>
      <w:sz w:val="22"/>
    </w:rPr>
  </w:style>
  <w:style w:type="paragraph" w:styleId="BodyText">
    <w:name w:val="Body Text"/>
    <w:basedOn w:val="Normal"/>
    <w:link w:val="BodyTextChar"/>
    <w:rsid w:val="00464A9D"/>
  </w:style>
  <w:style w:type="character" w:customStyle="1" w:styleId="BodyTextChar">
    <w:name w:val="Body Text Char"/>
    <w:basedOn w:val="DefaultParagraphFont"/>
    <w:link w:val="BodyText"/>
    <w:rsid w:val="00464A9D"/>
    <w:rPr>
      <w:rFonts w:ascii="Arial" w:hAnsi="Arial"/>
      <w:sz w:val="22"/>
    </w:rPr>
  </w:style>
  <w:style w:type="character" w:customStyle="1" w:styleId="Heading2Char">
    <w:name w:val="Heading 2 Char"/>
    <w:basedOn w:val="DefaultParagraphFont"/>
    <w:link w:val="Heading2"/>
    <w:rsid w:val="00CF07EE"/>
    <w:rPr>
      <w:rFonts w:ascii="Arial" w:hAnsi="Arial" w:cs="Arial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CF07EE"/>
    <w:rPr>
      <w:rFonts w:ascii="Arial" w:hAnsi="Arial" w:cs="Arial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5E2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8560F"/>
    <w:pPr>
      <w:tabs>
        <w:tab w:val="clear" w:pos="180"/>
        <w:tab w:val="clear" w:pos="720"/>
      </w:tabs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8560F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4373D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2B5AF3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sparxsystems.com/enterprise_architect_user_guide/12/modeling_basics/thetaggedvaluestab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rb\AppData\Roaming\Microsoft\Templates\SISCOLett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D5F52B9B80574C91B9A94B690C6072" ma:contentTypeVersion="0" ma:contentTypeDescription="Create a new document." ma:contentTypeScope="" ma:versionID="9292c3e55ce08f5b1621eee93823ff81">
  <xsd:schema xmlns:xsd="http://www.w3.org/2001/XMLSchema" xmlns:p="http://schemas.microsoft.com/office/2006/metadata/properties" targetNamespace="http://schemas.microsoft.com/office/2006/metadata/properties" ma:root="true" ma:fieldsID="b04880928142efb4b47bb333bf3a38e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98CA0-CD0A-4DCA-A5E9-EAC762341C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5D200D-027F-45BD-80DA-82D20C2FA8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B5897030-B55B-4C2A-ABE5-3E8857D0AB8F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AB1FAEA5-B5C0-4029-B744-26687A827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SISCOLetter.dotx</Template>
  <TotalTime>169</TotalTime>
  <Pages>27</Pages>
  <Words>1966</Words>
  <Characters>11209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Ping Relay Design</vt:lpstr>
    </vt:vector>
  </TitlesOfParts>
  <Company>SISCO, inc</Company>
  <LinksUpToDate>false</LinksUpToDate>
  <CharactersWithSpaces>13149</CharactersWithSpaces>
  <SharedDoc>false</SharedDoc>
  <HLinks>
    <vt:vector size="6" baseType="variant">
      <vt:variant>
        <vt:i4>3342336</vt:i4>
      </vt:variant>
      <vt:variant>
        <vt:i4>3</vt:i4>
      </vt:variant>
      <vt:variant>
        <vt:i4>0</vt:i4>
      </vt:variant>
      <vt:variant>
        <vt:i4>5</vt:i4>
      </vt:variant>
      <vt:variant>
        <vt:lpwstr>mailto:info@sisconet.com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Ping Relay Design</dc:title>
  <dc:creator>dmitry@sisconet.com</dc:creator>
  <cp:keywords>Letter</cp:keywords>
  <cp:lastModifiedBy>Lorenzo Childress &lt;lorenzo@sisconet.com&gt;</cp:lastModifiedBy>
  <cp:revision>5</cp:revision>
  <cp:lastPrinted>2011-10-23T20:53:00Z</cp:lastPrinted>
  <dcterms:created xsi:type="dcterms:W3CDTF">2018-12-19T18:48:00Z</dcterms:created>
  <dcterms:modified xsi:type="dcterms:W3CDTF">2018-12-21T14:35:00Z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0x0101001BD5F52B9B80574C91B9A94B690C6072</vt:lpwstr>
  </property>
</Properties>
</file>